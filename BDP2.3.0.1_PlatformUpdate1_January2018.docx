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A54110" w14:textId="53403196" w:rsidR="00473EBD" w:rsidRPr="005F5CF5" w:rsidRDefault="002A3F3B" w:rsidP="004941B6">
      <w:pPr>
        <w:pStyle w:val="Heading1"/>
        <w:rPr>
          <w:sz w:val="56"/>
          <w:szCs w:val="56"/>
        </w:rPr>
      </w:pPr>
      <w:bookmarkStart w:id="0" w:name="_Toc451526417"/>
      <w:r>
        <w:rPr>
          <w:sz w:val="56"/>
          <w:szCs w:val="56"/>
        </w:rPr>
        <w:t>Platform Update</w:t>
      </w:r>
      <w:r w:rsidR="005F5CF5" w:rsidRPr="005F5CF5">
        <w:rPr>
          <w:sz w:val="56"/>
          <w:szCs w:val="56"/>
        </w:rPr>
        <w:t xml:space="preserve">: </w:t>
      </w:r>
      <w:bookmarkEnd w:id="0"/>
      <w:r w:rsidR="00AE1C4B">
        <w:rPr>
          <w:sz w:val="56"/>
          <w:szCs w:val="56"/>
        </w:rPr>
        <w:t>BDP</w:t>
      </w:r>
    </w:p>
    <w:p w14:paraId="30FA499C" w14:textId="255396DE" w:rsidR="005F5CF5" w:rsidRPr="006D78C6" w:rsidRDefault="005F5CF5" w:rsidP="005F5CF5">
      <w:pPr>
        <w:pStyle w:val="Heading2"/>
        <w:rPr>
          <w:sz w:val="28"/>
          <w:szCs w:val="28"/>
        </w:rPr>
      </w:pPr>
      <w:r w:rsidRPr="006D78C6">
        <w:rPr>
          <w:color w:val="0070C0"/>
          <w:sz w:val="28"/>
          <w:szCs w:val="28"/>
        </w:rPr>
        <w:t>Details</w:t>
      </w:r>
    </w:p>
    <w:p w14:paraId="4174A33D" w14:textId="73387EC5" w:rsidR="00BF2A28" w:rsidRPr="00C90DC5" w:rsidRDefault="005F5CF5" w:rsidP="005F5CF5">
      <w:r>
        <w:t>Version:</w:t>
      </w:r>
      <w:r w:rsidR="009D567C">
        <w:rPr>
          <w:b/>
        </w:rPr>
        <w:t xml:space="preserve"> 2.3.0.1</w:t>
      </w:r>
    </w:p>
    <w:p w14:paraId="653BAACB" w14:textId="704C5ECC" w:rsidR="00870E73" w:rsidRPr="00C90DC5" w:rsidRDefault="00E8498A" w:rsidP="005F5CF5">
      <w:r w:rsidRPr="00C90DC5">
        <w:rPr>
          <w:b/>
        </w:rPr>
        <w:t xml:space="preserve">Platform </w:t>
      </w:r>
      <w:r w:rsidR="00870E73" w:rsidRPr="00C90DC5">
        <w:rPr>
          <w:b/>
        </w:rPr>
        <w:t>Update</w:t>
      </w:r>
      <w:r w:rsidR="00B96E1D" w:rsidRPr="00C90DC5">
        <w:rPr>
          <w:b/>
        </w:rPr>
        <w:t xml:space="preserve"> </w:t>
      </w:r>
      <w:r w:rsidR="005F62F8">
        <w:rPr>
          <w:b/>
        </w:rPr>
        <w:t>1</w:t>
      </w:r>
      <w:r w:rsidR="002A3F3B" w:rsidRPr="00C90DC5">
        <w:rPr>
          <w:b/>
        </w:rPr>
        <w:t xml:space="preserve"> (</w:t>
      </w:r>
      <w:r w:rsidR="00607C1E">
        <w:rPr>
          <w:b/>
        </w:rPr>
        <w:t>January, 2018</w:t>
      </w:r>
      <w:r w:rsidR="00B96E1D" w:rsidRPr="00C90DC5">
        <w:rPr>
          <w:b/>
        </w:rPr>
        <w:t>)</w:t>
      </w:r>
    </w:p>
    <w:p w14:paraId="59A4068C" w14:textId="049C0985" w:rsidR="007F2E96" w:rsidRDefault="007F2E96" w:rsidP="005F5CF5">
      <w:bookmarkStart w:id="1" w:name="_GoBack"/>
      <w:bookmarkEnd w:id="1"/>
    </w:p>
    <w:p w14:paraId="1BA3614F" w14:textId="77777777" w:rsidR="00F55FB4" w:rsidRDefault="00F55FB4" w:rsidP="00B370CD">
      <w:pPr>
        <w:pStyle w:val="NormalWeb"/>
        <w:rPr>
          <w:rFonts w:asciiTheme="minorHAnsi" w:hAnsiTheme="minorHAnsi"/>
          <w:sz w:val="20"/>
          <w:szCs w:val="20"/>
        </w:rPr>
      </w:pPr>
    </w:p>
    <w:p w14:paraId="431BE9BD" w14:textId="45075A57" w:rsidR="00047783" w:rsidRPr="000454A4" w:rsidRDefault="00047783" w:rsidP="002A3F3B">
      <w:pPr>
        <w:rPr>
          <w:sz w:val="28"/>
          <w:szCs w:val="28"/>
        </w:rPr>
      </w:pPr>
      <w:r w:rsidRPr="000454A4">
        <w:rPr>
          <w:sz w:val="28"/>
          <w:szCs w:val="28"/>
        </w:rPr>
        <w:t>Resolved</w:t>
      </w:r>
      <w:bookmarkStart w:id="2" w:name="_Toc448179068"/>
      <w:r w:rsidRPr="000454A4">
        <w:rPr>
          <w:sz w:val="28"/>
          <w:szCs w:val="28"/>
        </w:rPr>
        <w:t xml:space="preserve"> issues</w:t>
      </w:r>
    </w:p>
    <w:tbl>
      <w:tblPr>
        <w:tblStyle w:val="GridTable4-Accent51"/>
        <w:tblW w:w="10075" w:type="dxa"/>
        <w:tblLook w:val="04A0" w:firstRow="1" w:lastRow="0" w:firstColumn="1" w:lastColumn="0" w:noHBand="0" w:noVBand="1"/>
      </w:tblPr>
      <w:tblGrid>
        <w:gridCol w:w="985"/>
        <w:gridCol w:w="3420"/>
        <w:gridCol w:w="3510"/>
        <w:gridCol w:w="2160"/>
      </w:tblGrid>
      <w:tr w:rsidR="00047783" w14:paraId="6224F55A" w14:textId="77777777" w:rsidTr="00F16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5" w:type="dxa"/>
          </w:tcPr>
          <w:bookmarkEnd w:id="2"/>
          <w:p w14:paraId="20E2DF23" w14:textId="77777777" w:rsidR="00047783" w:rsidRPr="00FF456B" w:rsidRDefault="00047783" w:rsidP="00F16A72">
            <w:pPr>
              <w:jc w:val="center"/>
              <w:rPr>
                <w:sz w:val="20"/>
                <w:szCs w:val="20"/>
              </w:rPr>
            </w:pPr>
            <w:r w:rsidRPr="00FF456B">
              <w:rPr>
                <w:color w:val="FFFFFF" w:themeColor="background1"/>
                <w:sz w:val="20"/>
                <w:szCs w:val="20"/>
              </w:rPr>
              <w:t>Defect #</w:t>
            </w:r>
          </w:p>
        </w:tc>
        <w:tc>
          <w:tcPr>
            <w:tcW w:w="3420" w:type="dxa"/>
          </w:tcPr>
          <w:p w14:paraId="3A9715A3" w14:textId="77777777" w:rsidR="00047783" w:rsidRPr="00FF456B" w:rsidRDefault="00047783" w:rsidP="00F16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456B">
              <w:rPr>
                <w:sz w:val="20"/>
                <w:szCs w:val="20"/>
              </w:rPr>
              <w:t>Issue</w:t>
            </w:r>
          </w:p>
        </w:tc>
        <w:tc>
          <w:tcPr>
            <w:tcW w:w="3510" w:type="dxa"/>
          </w:tcPr>
          <w:p w14:paraId="5125D279" w14:textId="77777777" w:rsidR="00047783" w:rsidRPr="00FF456B" w:rsidRDefault="00047783" w:rsidP="00F16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456B">
              <w:rPr>
                <w:sz w:val="20"/>
                <w:szCs w:val="20"/>
              </w:rPr>
              <w:t>Resolution</w:t>
            </w:r>
          </w:p>
        </w:tc>
        <w:tc>
          <w:tcPr>
            <w:tcW w:w="2160" w:type="dxa"/>
          </w:tcPr>
          <w:p w14:paraId="33085801" w14:textId="77777777" w:rsidR="00047783" w:rsidRPr="00FF456B" w:rsidRDefault="00047783" w:rsidP="00F16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</w:tr>
      <w:tr w:rsidR="00047783" w14:paraId="6908FF74" w14:textId="77777777" w:rsidTr="00F16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EE5797A" w14:textId="20A7951E" w:rsidR="00047783" w:rsidRPr="00E920BF" w:rsidRDefault="00D059FB" w:rsidP="00F16A72">
            <w:pPr>
              <w:jc w:val="center"/>
              <w:rPr>
                <w:b w:val="0"/>
                <w:color w:val="000000" w:themeColor="text1"/>
                <w:sz w:val="20"/>
                <w:szCs w:val="20"/>
              </w:rPr>
            </w:pPr>
            <w:r w:rsidRPr="00D059FB">
              <w:rPr>
                <w:b w:val="0"/>
                <w:color w:val="000000" w:themeColor="text1"/>
                <w:sz w:val="20"/>
                <w:szCs w:val="20"/>
              </w:rPr>
              <w:t>379301</w:t>
            </w:r>
          </w:p>
        </w:tc>
        <w:tc>
          <w:tcPr>
            <w:tcW w:w="3420" w:type="dxa"/>
          </w:tcPr>
          <w:p w14:paraId="047219DC" w14:textId="13A0EA46" w:rsidR="00047783" w:rsidRPr="007F2E96" w:rsidRDefault="00CB4546" w:rsidP="001D5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Timeline S</w:t>
            </w:r>
            <w:r w:rsidR="003550D3">
              <w:rPr>
                <w:sz w:val="20"/>
                <w:szCs w:val="20"/>
              </w:rPr>
              <w:t>erver queries cause memory leaks</w:t>
            </w:r>
            <w:r w:rsidR="00B07443">
              <w:rPr>
                <w:sz w:val="20"/>
                <w:szCs w:val="20"/>
              </w:rPr>
              <w:t xml:space="preserve">, leading to </w:t>
            </w:r>
            <w:r w:rsidR="001D581A">
              <w:rPr>
                <w:sz w:val="20"/>
                <w:szCs w:val="20"/>
              </w:rPr>
              <w:t xml:space="preserve">process termination and </w:t>
            </w:r>
            <w:r w:rsidR="00B07443">
              <w:rPr>
                <w:sz w:val="20"/>
                <w:szCs w:val="20"/>
              </w:rPr>
              <w:t>an “out of memory” error</w:t>
            </w:r>
            <w:r w:rsidR="001D581A">
              <w:rPr>
                <w:sz w:val="20"/>
                <w:szCs w:val="20"/>
              </w:rPr>
              <w:t>.</w:t>
            </w:r>
          </w:p>
        </w:tc>
        <w:tc>
          <w:tcPr>
            <w:tcW w:w="3510" w:type="dxa"/>
          </w:tcPr>
          <w:p w14:paraId="2856CCEA" w14:textId="3BDF7CDE" w:rsidR="00047783" w:rsidRPr="00FF456B" w:rsidRDefault="00B07443" w:rsidP="00D10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bug that caused these memory leaks was fixed. </w:t>
            </w:r>
          </w:p>
        </w:tc>
        <w:tc>
          <w:tcPr>
            <w:tcW w:w="2160" w:type="dxa"/>
          </w:tcPr>
          <w:p w14:paraId="456B06A8" w14:textId="77777777" w:rsidR="00607C1E" w:rsidRPr="00C210A4" w:rsidRDefault="00607C1E" w:rsidP="00607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0A4">
              <w:t>Platform Update 1 (January, 2018)</w:t>
            </w:r>
          </w:p>
          <w:p w14:paraId="0805FEB4" w14:textId="3A092250" w:rsidR="00047783" w:rsidRPr="00FF456B" w:rsidRDefault="00047783" w:rsidP="00F16A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B74D472" w14:textId="6B323667" w:rsidR="00047783" w:rsidRPr="005C0B2D" w:rsidRDefault="00047783" w:rsidP="00047783">
      <w:pPr>
        <w:pStyle w:val="Heading3"/>
        <w:numPr>
          <w:ilvl w:val="0"/>
          <w:numId w:val="0"/>
        </w:num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>To be published in</w:t>
      </w:r>
      <w:r w:rsidRPr="005C0B2D">
        <w:rPr>
          <w:rFonts w:asciiTheme="minorHAnsi" w:hAnsiTheme="minorHAnsi"/>
          <w:sz w:val="24"/>
        </w:rPr>
        <w:t xml:space="preserve"> t</w:t>
      </w:r>
      <w:r w:rsidR="00F16A72">
        <w:rPr>
          <w:rFonts w:asciiTheme="minorHAnsi" w:hAnsiTheme="minorHAnsi"/>
          <w:sz w:val="24"/>
        </w:rPr>
        <w:t>he Release Notes section for BDP</w:t>
      </w:r>
      <w:r>
        <w:rPr>
          <w:rFonts w:asciiTheme="minorHAnsi" w:hAnsiTheme="minorHAnsi"/>
          <w:sz w:val="24"/>
        </w:rPr>
        <w:t>:</w:t>
      </w:r>
    </w:p>
    <w:p w14:paraId="1C06CB52" w14:textId="77777777" w:rsidR="00047783" w:rsidRPr="005C0B2D" w:rsidRDefault="00047783" w:rsidP="00047783">
      <w:pPr>
        <w:pStyle w:val="Heading3"/>
        <w:rPr>
          <w:rFonts w:ascii="Times New Roman" w:hAnsi="Times New Roman"/>
          <w:sz w:val="24"/>
        </w:rPr>
      </w:pPr>
      <w:r w:rsidRPr="005C0B2D">
        <w:rPr>
          <w:sz w:val="24"/>
        </w:rPr>
        <w:t>Platform Updates</w:t>
      </w:r>
    </w:p>
    <w:p w14:paraId="399E5A7A" w14:textId="567A39D8" w:rsidR="00F36A0E" w:rsidRPr="005F62F8" w:rsidRDefault="00F36A0E" w:rsidP="00F36A0E">
      <w:pPr>
        <w:rPr>
          <w:rFonts w:asciiTheme="minorHAnsi" w:hAnsiTheme="minorHAnsi"/>
          <w:b/>
          <w:szCs w:val="20"/>
        </w:rPr>
      </w:pPr>
      <w:r w:rsidRPr="005C0B2D">
        <w:rPr>
          <w:rFonts w:asciiTheme="minorHAnsi" w:hAnsiTheme="minorHAnsi"/>
          <w:szCs w:val="20"/>
        </w:rPr>
        <w:t>The following platform upd</w:t>
      </w:r>
      <w:r>
        <w:rPr>
          <w:rFonts w:asciiTheme="minorHAnsi" w:hAnsiTheme="minorHAnsi"/>
          <w:szCs w:val="20"/>
        </w:rPr>
        <w:t xml:space="preserve">ates have been made to the </w:t>
      </w:r>
      <w:r w:rsidR="005F62F8">
        <w:rPr>
          <w:b/>
        </w:rPr>
        <w:t xml:space="preserve">July, 2017 </w:t>
      </w:r>
      <w:r w:rsidRPr="005C0B2D">
        <w:rPr>
          <w:rFonts w:asciiTheme="minorHAnsi" w:hAnsiTheme="minorHAnsi"/>
          <w:szCs w:val="20"/>
        </w:rPr>
        <w:t>release for</w:t>
      </w:r>
      <w:r>
        <w:rPr>
          <w:rFonts w:asciiTheme="minorHAnsi" w:hAnsiTheme="minorHAnsi"/>
          <w:szCs w:val="20"/>
        </w:rPr>
        <w:t xml:space="preserve"> </w:t>
      </w:r>
      <w:r w:rsidR="005F62F8" w:rsidRPr="005F62F8">
        <w:rPr>
          <w:rFonts w:asciiTheme="minorHAnsi" w:hAnsiTheme="minorHAnsi"/>
          <w:b/>
          <w:szCs w:val="20"/>
        </w:rPr>
        <w:t>Data Processing Framework - Big Data Platform (BDP)</w:t>
      </w:r>
      <w:r w:rsidR="005F62F8">
        <w:rPr>
          <w:rFonts w:asciiTheme="minorHAnsi" w:hAnsiTheme="minorHAnsi"/>
          <w:b/>
          <w:szCs w:val="20"/>
        </w:rPr>
        <w:t xml:space="preserve"> </w:t>
      </w:r>
      <w:r w:rsidRPr="005C0B2D">
        <w:rPr>
          <w:rFonts w:asciiTheme="minorHAnsi" w:hAnsiTheme="minorHAnsi"/>
          <w:szCs w:val="20"/>
        </w:rPr>
        <w:t>to deliver resolutions for the issues described below.</w:t>
      </w:r>
    </w:p>
    <w:p w14:paraId="22C51030" w14:textId="77777777" w:rsidR="00047783" w:rsidRDefault="00047783" w:rsidP="00047783">
      <w:pPr>
        <w:pStyle w:val="NormalWeb"/>
        <w:rPr>
          <w:rStyle w:val="Strong"/>
          <w:rFonts w:asciiTheme="minorHAnsi" w:hAnsiTheme="minorHAnsi"/>
          <w:sz w:val="20"/>
          <w:szCs w:val="20"/>
        </w:rPr>
      </w:pPr>
    </w:p>
    <w:p w14:paraId="7D0AC7CB" w14:textId="1DA3CD98" w:rsidR="00047783" w:rsidRPr="00C90DC5" w:rsidRDefault="00047783" w:rsidP="002A3F3B">
      <w:r>
        <w:rPr>
          <w:rStyle w:val="Strong"/>
          <w:rFonts w:asciiTheme="minorHAnsi" w:hAnsiTheme="minorHAnsi"/>
          <w:szCs w:val="20"/>
        </w:rPr>
        <w:t>Platform Update</w:t>
      </w:r>
      <w:r w:rsidR="00607C1E">
        <w:rPr>
          <w:rStyle w:val="Strong"/>
          <w:rFonts w:asciiTheme="minorHAnsi" w:hAnsiTheme="minorHAnsi"/>
          <w:szCs w:val="20"/>
        </w:rPr>
        <w:t xml:space="preserve"> </w:t>
      </w:r>
      <w:r w:rsidR="00607C1E">
        <w:rPr>
          <w:b/>
        </w:rPr>
        <w:t>1</w:t>
      </w:r>
      <w:r w:rsidR="002A3F3B" w:rsidRPr="00C90DC5">
        <w:rPr>
          <w:b/>
        </w:rPr>
        <w:t xml:space="preserve"> (</w:t>
      </w:r>
      <w:r w:rsidR="00607C1E">
        <w:rPr>
          <w:b/>
        </w:rPr>
        <w:t xml:space="preserve">January, </w:t>
      </w:r>
      <w:proofErr w:type="gramStart"/>
      <w:r w:rsidR="00607C1E">
        <w:rPr>
          <w:b/>
        </w:rPr>
        <w:t xml:space="preserve">2018 </w:t>
      </w:r>
      <w:r w:rsidR="002A3F3B" w:rsidRPr="00C90DC5">
        <w:rPr>
          <w:b/>
        </w:rPr>
        <w:t>)</w:t>
      </w:r>
      <w:proofErr w:type="gramEnd"/>
    </w:p>
    <w:p w14:paraId="35AE9AB9" w14:textId="61C2B8FB" w:rsidR="00B96E1D" w:rsidRPr="00C90DC5" w:rsidRDefault="00047783" w:rsidP="00F16A72">
      <w:pPr>
        <w:numPr>
          <w:ilvl w:val="0"/>
          <w:numId w:val="33"/>
        </w:numPr>
        <w:spacing w:after="120"/>
      </w:pPr>
      <w:r w:rsidRPr="00C90DC5">
        <w:rPr>
          <w:rStyle w:val="Strong"/>
          <w:rFonts w:asciiTheme="minorHAnsi" w:hAnsiTheme="minorHAnsi"/>
          <w:szCs w:val="20"/>
        </w:rPr>
        <w:t xml:space="preserve">Defect ID </w:t>
      </w:r>
      <w:r w:rsidR="00607C1E" w:rsidRPr="00D80720">
        <w:rPr>
          <w:b/>
          <w:color w:val="000000" w:themeColor="text1"/>
          <w:szCs w:val="20"/>
        </w:rPr>
        <w:t>379301</w:t>
      </w:r>
      <w:r w:rsidRPr="00C90DC5">
        <w:rPr>
          <w:rStyle w:val="Strong"/>
          <w:rFonts w:asciiTheme="minorHAnsi" w:hAnsiTheme="minorHAnsi"/>
          <w:szCs w:val="20"/>
        </w:rPr>
        <w:t xml:space="preserve">: </w:t>
      </w:r>
      <w:r w:rsidR="000F5701">
        <w:rPr>
          <w:szCs w:val="20"/>
        </w:rPr>
        <w:t>A</w:t>
      </w:r>
      <w:r w:rsidR="00607C1E">
        <w:rPr>
          <w:szCs w:val="20"/>
        </w:rPr>
        <w:t xml:space="preserve"> bug that caused memory leaks </w:t>
      </w:r>
      <w:r w:rsidR="000F5701">
        <w:rPr>
          <w:szCs w:val="20"/>
        </w:rPr>
        <w:t xml:space="preserve">in the Timeline Server </w:t>
      </w:r>
      <w:r w:rsidR="00607C1E">
        <w:rPr>
          <w:szCs w:val="20"/>
        </w:rPr>
        <w:t>was fixed.</w:t>
      </w:r>
    </w:p>
    <w:p w14:paraId="56D03F91" w14:textId="77777777" w:rsidR="00052843" w:rsidRDefault="00052843"/>
    <w:sectPr w:rsidR="00052843" w:rsidSect="00A9080C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03467A" w14:textId="77777777" w:rsidR="00F16A72" w:rsidRDefault="00F16A72">
      <w:r>
        <w:separator/>
      </w:r>
    </w:p>
  </w:endnote>
  <w:endnote w:type="continuationSeparator" w:id="0">
    <w:p w14:paraId="0D2BBBE5" w14:textId="77777777" w:rsidR="00F16A72" w:rsidRDefault="00F16A72">
      <w:r>
        <w:continuationSeparator/>
      </w:r>
    </w:p>
  </w:endnote>
  <w:endnote w:type="continuationNotice" w:id="1">
    <w:p w14:paraId="1BAD937E" w14:textId="77777777" w:rsidR="00F16A72" w:rsidRDefault="00F16A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unga">
    <w:panose1 w:val="00000400000000000000"/>
    <w:charset w:val="00"/>
    <w:family w:val="auto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752ACB" w14:textId="77777777" w:rsidR="00F16A72" w:rsidRPr="00E6486E" w:rsidRDefault="00F16A72" w:rsidP="00A9080C">
    <w:pPr>
      <w:pStyle w:val="Footer"/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CB4F1A" w14:textId="77777777" w:rsidR="00F16A72" w:rsidRPr="00D07781" w:rsidRDefault="00F16A72" w:rsidP="00A9080C">
    <w:pPr>
      <w:pStyle w:val="Footer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5DB1EE" w14:textId="77777777" w:rsidR="00F16A72" w:rsidRDefault="00F16A72">
      <w:r>
        <w:separator/>
      </w:r>
    </w:p>
  </w:footnote>
  <w:footnote w:type="continuationSeparator" w:id="0">
    <w:p w14:paraId="01D830CC" w14:textId="77777777" w:rsidR="00F16A72" w:rsidRDefault="00F16A72">
      <w:r>
        <w:continuationSeparator/>
      </w:r>
    </w:p>
  </w:footnote>
  <w:footnote w:type="continuationNotice" w:id="1">
    <w:p w14:paraId="42DFBD55" w14:textId="77777777" w:rsidR="00F16A72" w:rsidRDefault="00F16A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16AF2D" w14:textId="77777777" w:rsidR="00F16A72" w:rsidRDefault="00F16A72" w:rsidP="00A9080C">
    <w:pPr>
      <w:pStyle w:val="Header"/>
      <w:ind w:left="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A8194" w14:textId="77777777" w:rsidR="00F16A72" w:rsidRDefault="00F16A72" w:rsidP="00BE0559">
    <w:pPr>
      <w:pStyle w:val="Header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EB6CE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4027C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4ECE15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02A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6007C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19A10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25A30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08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AE878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AF80866"/>
    <w:multiLevelType w:val="multilevel"/>
    <w:tmpl w:val="6C7EA7D4"/>
    <w:styleLink w:val="NumberedList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0"/>
      </w:rPr>
    </w:lvl>
    <w:lvl w:ilvl="1">
      <w:start w:val="1"/>
      <w:numFmt w:val="lowerLetter"/>
      <w:lvlText w:val="%2"/>
      <w:lvlJc w:val="left"/>
      <w:pPr>
        <w:ind w:left="576" w:hanging="288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864" w:hanging="288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10" w15:restartNumberingAfterBreak="0">
    <w:nsid w:val="14B924B4"/>
    <w:multiLevelType w:val="multilevel"/>
    <w:tmpl w:val="74A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82E3E"/>
    <w:multiLevelType w:val="multilevel"/>
    <w:tmpl w:val="97B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D0D5E"/>
    <w:multiLevelType w:val="hybridMultilevel"/>
    <w:tmpl w:val="977A8CA0"/>
    <w:lvl w:ilvl="0" w:tplc="0409000F">
      <w:start w:val="1"/>
      <w:numFmt w:val="bullet"/>
      <w:pStyle w:val="BulletedList"/>
      <w:lvlText w:val="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64"/>
        </w:tabs>
        <w:ind w:left="26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84"/>
        </w:tabs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04"/>
        </w:tabs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24"/>
        </w:tabs>
        <w:ind w:left="48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44"/>
        </w:tabs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64"/>
        </w:tabs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84"/>
        </w:tabs>
        <w:ind w:left="69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04"/>
        </w:tabs>
        <w:ind w:left="7704" w:hanging="360"/>
      </w:pPr>
      <w:rPr>
        <w:rFonts w:ascii="Wingdings" w:hAnsi="Wingdings" w:hint="default"/>
      </w:rPr>
    </w:lvl>
  </w:abstractNum>
  <w:abstractNum w:abstractNumId="13" w15:restartNumberingAfterBreak="0">
    <w:nsid w:val="293E73B7"/>
    <w:multiLevelType w:val="hybridMultilevel"/>
    <w:tmpl w:val="2B62B9DA"/>
    <w:lvl w:ilvl="0" w:tplc="76E46E66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E3360"/>
    <w:multiLevelType w:val="hybridMultilevel"/>
    <w:tmpl w:val="31E0CC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FBB63D2"/>
    <w:multiLevelType w:val="multilevel"/>
    <w:tmpl w:val="62DC1766"/>
    <w:styleLink w:val="BulletList"/>
    <w:lvl w:ilvl="0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340" w:hanging="17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510" w:hanging="170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680" w:hanging="17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850" w:hanging="17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16" w15:restartNumberingAfterBreak="0">
    <w:nsid w:val="318E558F"/>
    <w:multiLevelType w:val="hybridMultilevel"/>
    <w:tmpl w:val="2FF2B9A8"/>
    <w:lvl w:ilvl="0" w:tplc="31F863AE">
      <w:start w:val="1"/>
      <w:numFmt w:val="bullet"/>
      <w:pStyle w:val="Step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CE1F18"/>
    <w:multiLevelType w:val="multilevel"/>
    <w:tmpl w:val="026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A400D"/>
    <w:multiLevelType w:val="multilevel"/>
    <w:tmpl w:val="5E58BCA6"/>
    <w:styleLink w:val="Headings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upperLetter"/>
      <w:lvlRestart w:val="0"/>
      <w:suff w:val="space"/>
      <w:lvlText w:val="Appendix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7.%8.%9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FF56D97"/>
    <w:multiLevelType w:val="multilevel"/>
    <w:tmpl w:val="BD8AF49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3096"/>
        </w:tabs>
        <w:ind w:left="3096" w:hanging="936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4032"/>
        </w:tabs>
        <w:ind w:left="4032" w:hanging="936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88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457B2FF5"/>
    <w:multiLevelType w:val="hybridMultilevel"/>
    <w:tmpl w:val="EB6666D0"/>
    <w:lvl w:ilvl="0" w:tplc="3FA88A92">
      <w:start w:val="1"/>
      <w:numFmt w:val="decimal"/>
      <w:pStyle w:val="Step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C47D33"/>
    <w:multiLevelType w:val="hybridMultilevel"/>
    <w:tmpl w:val="0BBA1DB0"/>
    <w:lvl w:ilvl="0" w:tplc="5616F1C0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C4173"/>
    <w:multiLevelType w:val="hybridMultilevel"/>
    <w:tmpl w:val="446A0C4A"/>
    <w:lvl w:ilvl="0" w:tplc="BD38BA64">
      <w:start w:val="1"/>
      <w:numFmt w:val="bullet"/>
      <w:lvlText w:val="“"/>
      <w:lvlJc w:val="left"/>
      <w:pPr>
        <w:ind w:left="720" w:hanging="360"/>
      </w:pPr>
      <w:rPr>
        <w:rFonts w:ascii="Gill Sans MT" w:hAnsi="Gill Sans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2820D4"/>
    <w:multiLevelType w:val="hybridMultilevel"/>
    <w:tmpl w:val="5C162DE6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4" w15:restartNumberingAfterBreak="0">
    <w:nsid w:val="5A791C3E"/>
    <w:multiLevelType w:val="multilevel"/>
    <w:tmpl w:val="17184A8C"/>
    <w:styleLink w:val="NumberedHeadings"/>
    <w:lvl w:ilvl="0">
      <w:start w:val="1"/>
      <w:numFmt w:val="decimal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NumberedHeading4"/>
      <w:lvlText w:val="%1.%2.%3.%4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pStyle w:val="NumberedHeading5"/>
      <w:lvlText w:val="%1.%2.%3.%4.%5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pStyle w:val="NumberedHeading6"/>
      <w:lvlText w:val="%1.%2.%3.%4.%5.%6"/>
      <w:lvlJc w:val="left"/>
      <w:pPr>
        <w:ind w:left="357" w:hanging="357"/>
      </w:pPr>
      <w:rPr>
        <w:rFonts w:hint="default"/>
      </w:rPr>
    </w:lvl>
    <w:lvl w:ilvl="6">
      <w:start w:val="1"/>
      <w:numFmt w:val="upperLetter"/>
      <w:lvlRestart w:val="0"/>
      <w:lvlText w:val="Appendix %7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7.%8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7.%8.%9"/>
      <w:lvlJc w:val="left"/>
      <w:pPr>
        <w:ind w:left="357" w:hanging="357"/>
      </w:pPr>
      <w:rPr>
        <w:rFonts w:hint="default"/>
      </w:rPr>
    </w:lvl>
  </w:abstractNum>
  <w:abstractNum w:abstractNumId="25" w15:restartNumberingAfterBreak="0">
    <w:nsid w:val="5EE368DB"/>
    <w:multiLevelType w:val="hybridMultilevel"/>
    <w:tmpl w:val="CBA037AE"/>
    <w:lvl w:ilvl="0" w:tplc="8862947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F5499D"/>
    <w:multiLevelType w:val="multilevel"/>
    <w:tmpl w:val="A560E2D6"/>
    <w:styleLink w:val="PlainList"/>
    <w:lvl w:ilvl="0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ind w:left="340" w:hanging="17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510" w:hanging="17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680" w:hanging="17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27" w15:restartNumberingAfterBreak="0">
    <w:nsid w:val="6B032947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6C555491"/>
    <w:multiLevelType w:val="multilevel"/>
    <w:tmpl w:val="866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/>
        <w:i w:val="0"/>
        <w:sz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3096"/>
        </w:tabs>
        <w:ind w:left="3096" w:hanging="936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4032"/>
        </w:tabs>
        <w:ind w:left="4032" w:hanging="936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88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6D5E788D"/>
    <w:multiLevelType w:val="hybridMultilevel"/>
    <w:tmpl w:val="6352C10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F490A5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9CE212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31"/>
  </w:num>
  <w:num w:numId="3">
    <w:abstractNumId w:val="30"/>
  </w:num>
  <w:num w:numId="4">
    <w:abstractNumId w:val="18"/>
  </w:num>
  <w:num w:numId="5">
    <w:abstractNumId w:val="27"/>
  </w:num>
  <w:num w:numId="6">
    <w:abstractNumId w:val="15"/>
  </w:num>
  <w:num w:numId="7">
    <w:abstractNumId w:val="26"/>
  </w:num>
  <w:num w:numId="8">
    <w:abstractNumId w:val="9"/>
  </w:num>
  <w:num w:numId="9">
    <w:abstractNumId w:val="24"/>
  </w:num>
  <w:num w:numId="10">
    <w:abstractNumId w:val="21"/>
  </w:num>
  <w:num w:numId="11">
    <w:abstractNumId w:val="16"/>
  </w:num>
  <w:num w:numId="12">
    <w:abstractNumId w:val="20"/>
  </w:num>
  <w:num w:numId="13">
    <w:abstractNumId w:val="13"/>
  </w:num>
  <w:num w:numId="14">
    <w:abstractNumId w:val="25"/>
  </w:num>
  <w:num w:numId="15">
    <w:abstractNumId w:val="19"/>
  </w:num>
  <w:num w:numId="16">
    <w:abstractNumId w:val="0"/>
  </w:num>
  <w:num w:numId="17">
    <w:abstractNumId w:val="23"/>
  </w:num>
  <w:num w:numId="18">
    <w:abstractNumId w:val="22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29"/>
  </w:num>
  <w:num w:numId="28">
    <w:abstractNumId w:val="14"/>
  </w:num>
  <w:num w:numId="29">
    <w:abstractNumId w:val="28"/>
  </w:num>
  <w:num w:numId="30">
    <w:abstractNumId w:val="17"/>
  </w:num>
  <w:num w:numId="31">
    <w:abstractNumId w:val="10"/>
  </w:num>
  <w:num w:numId="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F66"/>
    <w:rsid w:val="00002CAB"/>
    <w:rsid w:val="00011C52"/>
    <w:rsid w:val="0001738A"/>
    <w:rsid w:val="00023BA9"/>
    <w:rsid w:val="00033B11"/>
    <w:rsid w:val="0004281B"/>
    <w:rsid w:val="000449F6"/>
    <w:rsid w:val="000454A4"/>
    <w:rsid w:val="000464A9"/>
    <w:rsid w:val="00047783"/>
    <w:rsid w:val="0005087C"/>
    <w:rsid w:val="00052843"/>
    <w:rsid w:val="00062A1B"/>
    <w:rsid w:val="000659F9"/>
    <w:rsid w:val="000679E6"/>
    <w:rsid w:val="00073B3B"/>
    <w:rsid w:val="000768B7"/>
    <w:rsid w:val="000769AF"/>
    <w:rsid w:val="000777EA"/>
    <w:rsid w:val="00081B0A"/>
    <w:rsid w:val="00082DB3"/>
    <w:rsid w:val="00082FBB"/>
    <w:rsid w:val="00085A98"/>
    <w:rsid w:val="00085CB7"/>
    <w:rsid w:val="00086CE5"/>
    <w:rsid w:val="00087A8E"/>
    <w:rsid w:val="0009032F"/>
    <w:rsid w:val="00090473"/>
    <w:rsid w:val="000908C2"/>
    <w:rsid w:val="000920E4"/>
    <w:rsid w:val="000936F8"/>
    <w:rsid w:val="00094686"/>
    <w:rsid w:val="000966D1"/>
    <w:rsid w:val="000A042C"/>
    <w:rsid w:val="000A3003"/>
    <w:rsid w:val="000A7E06"/>
    <w:rsid w:val="000B2270"/>
    <w:rsid w:val="000B7EF4"/>
    <w:rsid w:val="000C173A"/>
    <w:rsid w:val="000C21F2"/>
    <w:rsid w:val="000C3B5C"/>
    <w:rsid w:val="000C6BD7"/>
    <w:rsid w:val="000D6A17"/>
    <w:rsid w:val="000E28F9"/>
    <w:rsid w:val="000E46CA"/>
    <w:rsid w:val="000E5C7E"/>
    <w:rsid w:val="000E6F32"/>
    <w:rsid w:val="000F02BE"/>
    <w:rsid w:val="000F1012"/>
    <w:rsid w:val="000F3665"/>
    <w:rsid w:val="000F4677"/>
    <w:rsid w:val="000F5701"/>
    <w:rsid w:val="000F5CAE"/>
    <w:rsid w:val="00104840"/>
    <w:rsid w:val="0010678F"/>
    <w:rsid w:val="0011036D"/>
    <w:rsid w:val="0011273B"/>
    <w:rsid w:val="00113833"/>
    <w:rsid w:val="00117C40"/>
    <w:rsid w:val="001217FD"/>
    <w:rsid w:val="001249F8"/>
    <w:rsid w:val="00131EE9"/>
    <w:rsid w:val="00134821"/>
    <w:rsid w:val="0014350C"/>
    <w:rsid w:val="0014412D"/>
    <w:rsid w:val="00145152"/>
    <w:rsid w:val="00150841"/>
    <w:rsid w:val="001521DF"/>
    <w:rsid w:val="00154217"/>
    <w:rsid w:val="00154406"/>
    <w:rsid w:val="00157CCD"/>
    <w:rsid w:val="00160FA6"/>
    <w:rsid w:val="00161B93"/>
    <w:rsid w:val="00166A49"/>
    <w:rsid w:val="00171234"/>
    <w:rsid w:val="00172F6F"/>
    <w:rsid w:val="0017646B"/>
    <w:rsid w:val="001822D6"/>
    <w:rsid w:val="0018454A"/>
    <w:rsid w:val="00185224"/>
    <w:rsid w:val="00194170"/>
    <w:rsid w:val="001A1652"/>
    <w:rsid w:val="001A4480"/>
    <w:rsid w:val="001B7D2C"/>
    <w:rsid w:val="001C5C59"/>
    <w:rsid w:val="001C7F85"/>
    <w:rsid w:val="001D0FF1"/>
    <w:rsid w:val="001D23BF"/>
    <w:rsid w:val="001D4B1C"/>
    <w:rsid w:val="001D581A"/>
    <w:rsid w:val="001E0D03"/>
    <w:rsid w:val="001E428F"/>
    <w:rsid w:val="001E6086"/>
    <w:rsid w:val="001F1AE5"/>
    <w:rsid w:val="001F2DF1"/>
    <w:rsid w:val="001F46CA"/>
    <w:rsid w:val="001F5094"/>
    <w:rsid w:val="001F641A"/>
    <w:rsid w:val="001F6D21"/>
    <w:rsid w:val="002010F1"/>
    <w:rsid w:val="002039F7"/>
    <w:rsid w:val="002070F0"/>
    <w:rsid w:val="00211494"/>
    <w:rsid w:val="002127CC"/>
    <w:rsid w:val="00213F1F"/>
    <w:rsid w:val="00215C5E"/>
    <w:rsid w:val="00216758"/>
    <w:rsid w:val="0022043C"/>
    <w:rsid w:val="0022381A"/>
    <w:rsid w:val="00236AEC"/>
    <w:rsid w:val="00240425"/>
    <w:rsid w:val="002421A8"/>
    <w:rsid w:val="00244AD3"/>
    <w:rsid w:val="00247A0F"/>
    <w:rsid w:val="00250CE6"/>
    <w:rsid w:val="00252D91"/>
    <w:rsid w:val="002543AF"/>
    <w:rsid w:val="00256A3C"/>
    <w:rsid w:val="00257A01"/>
    <w:rsid w:val="00264F8F"/>
    <w:rsid w:val="00266356"/>
    <w:rsid w:val="00271563"/>
    <w:rsid w:val="00273CA1"/>
    <w:rsid w:val="002749A8"/>
    <w:rsid w:val="00276BF2"/>
    <w:rsid w:val="00280298"/>
    <w:rsid w:val="00281922"/>
    <w:rsid w:val="00286746"/>
    <w:rsid w:val="00287180"/>
    <w:rsid w:val="0029171D"/>
    <w:rsid w:val="00295CB5"/>
    <w:rsid w:val="002969E1"/>
    <w:rsid w:val="002976EF"/>
    <w:rsid w:val="002A3F3B"/>
    <w:rsid w:val="002A62F8"/>
    <w:rsid w:val="002B08F2"/>
    <w:rsid w:val="002B1B23"/>
    <w:rsid w:val="002B440A"/>
    <w:rsid w:val="002B4FAD"/>
    <w:rsid w:val="002B73CC"/>
    <w:rsid w:val="002C06AD"/>
    <w:rsid w:val="002C3771"/>
    <w:rsid w:val="002C40A7"/>
    <w:rsid w:val="002C45A4"/>
    <w:rsid w:val="002C476C"/>
    <w:rsid w:val="002D3EC7"/>
    <w:rsid w:val="002D6A98"/>
    <w:rsid w:val="002D7430"/>
    <w:rsid w:val="002E1109"/>
    <w:rsid w:val="002E29C3"/>
    <w:rsid w:val="002E36AA"/>
    <w:rsid w:val="002E6FEB"/>
    <w:rsid w:val="002E77C9"/>
    <w:rsid w:val="002F4CED"/>
    <w:rsid w:val="00304120"/>
    <w:rsid w:val="003047A1"/>
    <w:rsid w:val="00305B35"/>
    <w:rsid w:val="00306B1A"/>
    <w:rsid w:val="00314E35"/>
    <w:rsid w:val="00315047"/>
    <w:rsid w:val="00315442"/>
    <w:rsid w:val="00316FDA"/>
    <w:rsid w:val="0032522F"/>
    <w:rsid w:val="003276DA"/>
    <w:rsid w:val="00332DB5"/>
    <w:rsid w:val="003353AE"/>
    <w:rsid w:val="00337EB7"/>
    <w:rsid w:val="00340430"/>
    <w:rsid w:val="00341105"/>
    <w:rsid w:val="00341ED8"/>
    <w:rsid w:val="0034412E"/>
    <w:rsid w:val="00344584"/>
    <w:rsid w:val="003550D3"/>
    <w:rsid w:val="0036081C"/>
    <w:rsid w:val="00360B67"/>
    <w:rsid w:val="0036314B"/>
    <w:rsid w:val="0036542C"/>
    <w:rsid w:val="00366EF3"/>
    <w:rsid w:val="00371231"/>
    <w:rsid w:val="00371762"/>
    <w:rsid w:val="0037323B"/>
    <w:rsid w:val="00375EE7"/>
    <w:rsid w:val="003829B5"/>
    <w:rsid w:val="003916C4"/>
    <w:rsid w:val="00392352"/>
    <w:rsid w:val="00393674"/>
    <w:rsid w:val="00393B5D"/>
    <w:rsid w:val="00396146"/>
    <w:rsid w:val="00396EAE"/>
    <w:rsid w:val="003A55FE"/>
    <w:rsid w:val="003A7696"/>
    <w:rsid w:val="003A769B"/>
    <w:rsid w:val="003B1D78"/>
    <w:rsid w:val="003B3391"/>
    <w:rsid w:val="003C01A1"/>
    <w:rsid w:val="003C3ADA"/>
    <w:rsid w:val="003C7B17"/>
    <w:rsid w:val="003D0957"/>
    <w:rsid w:val="003D0B01"/>
    <w:rsid w:val="003D13E9"/>
    <w:rsid w:val="003D17BF"/>
    <w:rsid w:val="003D30D1"/>
    <w:rsid w:val="003D40BD"/>
    <w:rsid w:val="003E1D31"/>
    <w:rsid w:val="003E44FE"/>
    <w:rsid w:val="003F0722"/>
    <w:rsid w:val="00401371"/>
    <w:rsid w:val="00401B4F"/>
    <w:rsid w:val="0040433E"/>
    <w:rsid w:val="00404F3B"/>
    <w:rsid w:val="004117C9"/>
    <w:rsid w:val="0042133A"/>
    <w:rsid w:val="00426790"/>
    <w:rsid w:val="00426F66"/>
    <w:rsid w:val="0043146B"/>
    <w:rsid w:val="004317D0"/>
    <w:rsid w:val="00431F5D"/>
    <w:rsid w:val="0043411E"/>
    <w:rsid w:val="00437041"/>
    <w:rsid w:val="00441CA7"/>
    <w:rsid w:val="0044586E"/>
    <w:rsid w:val="00445E3E"/>
    <w:rsid w:val="00451DF5"/>
    <w:rsid w:val="004540CD"/>
    <w:rsid w:val="00456AB2"/>
    <w:rsid w:val="00460657"/>
    <w:rsid w:val="00473EBD"/>
    <w:rsid w:val="00474ED3"/>
    <w:rsid w:val="00477433"/>
    <w:rsid w:val="00477A2E"/>
    <w:rsid w:val="004804EA"/>
    <w:rsid w:val="00486755"/>
    <w:rsid w:val="004867A7"/>
    <w:rsid w:val="0049169B"/>
    <w:rsid w:val="004941B6"/>
    <w:rsid w:val="00494513"/>
    <w:rsid w:val="004A31CD"/>
    <w:rsid w:val="004A3CF5"/>
    <w:rsid w:val="004A3F0F"/>
    <w:rsid w:val="004B35B0"/>
    <w:rsid w:val="004B38C4"/>
    <w:rsid w:val="004C1DE5"/>
    <w:rsid w:val="004C36B0"/>
    <w:rsid w:val="004C4A06"/>
    <w:rsid w:val="004C540B"/>
    <w:rsid w:val="004D06FF"/>
    <w:rsid w:val="004D4AAE"/>
    <w:rsid w:val="004D52AD"/>
    <w:rsid w:val="004D71C4"/>
    <w:rsid w:val="004E0AA1"/>
    <w:rsid w:val="004E105B"/>
    <w:rsid w:val="004E4F12"/>
    <w:rsid w:val="004E6F90"/>
    <w:rsid w:val="004E7F9F"/>
    <w:rsid w:val="004F4133"/>
    <w:rsid w:val="0050101B"/>
    <w:rsid w:val="0050489D"/>
    <w:rsid w:val="005073A9"/>
    <w:rsid w:val="005079DB"/>
    <w:rsid w:val="0051000C"/>
    <w:rsid w:val="00513004"/>
    <w:rsid w:val="005131A9"/>
    <w:rsid w:val="00514301"/>
    <w:rsid w:val="00522157"/>
    <w:rsid w:val="00523418"/>
    <w:rsid w:val="005269B8"/>
    <w:rsid w:val="00526E28"/>
    <w:rsid w:val="00526F46"/>
    <w:rsid w:val="005337F0"/>
    <w:rsid w:val="00534830"/>
    <w:rsid w:val="00542251"/>
    <w:rsid w:val="005463C4"/>
    <w:rsid w:val="00546DCA"/>
    <w:rsid w:val="00550533"/>
    <w:rsid w:val="00554C7D"/>
    <w:rsid w:val="0055633F"/>
    <w:rsid w:val="00556F88"/>
    <w:rsid w:val="00562D24"/>
    <w:rsid w:val="00563D9C"/>
    <w:rsid w:val="00564600"/>
    <w:rsid w:val="00565093"/>
    <w:rsid w:val="00565EF7"/>
    <w:rsid w:val="0056618C"/>
    <w:rsid w:val="005702B3"/>
    <w:rsid w:val="005834B0"/>
    <w:rsid w:val="00586A87"/>
    <w:rsid w:val="00594AF2"/>
    <w:rsid w:val="00595229"/>
    <w:rsid w:val="00596700"/>
    <w:rsid w:val="00597293"/>
    <w:rsid w:val="005A7B0C"/>
    <w:rsid w:val="005B1120"/>
    <w:rsid w:val="005B3ED1"/>
    <w:rsid w:val="005B4560"/>
    <w:rsid w:val="005B4861"/>
    <w:rsid w:val="005B48FA"/>
    <w:rsid w:val="005C293A"/>
    <w:rsid w:val="005C488A"/>
    <w:rsid w:val="005C52FF"/>
    <w:rsid w:val="005D0EA1"/>
    <w:rsid w:val="005D2639"/>
    <w:rsid w:val="005E0A04"/>
    <w:rsid w:val="005E781C"/>
    <w:rsid w:val="005F2345"/>
    <w:rsid w:val="005F3904"/>
    <w:rsid w:val="005F510E"/>
    <w:rsid w:val="005F5CF5"/>
    <w:rsid w:val="005F62F8"/>
    <w:rsid w:val="005F6ED3"/>
    <w:rsid w:val="006017A1"/>
    <w:rsid w:val="00603FCC"/>
    <w:rsid w:val="00607C1E"/>
    <w:rsid w:val="006149BF"/>
    <w:rsid w:val="00615EC3"/>
    <w:rsid w:val="00622FC1"/>
    <w:rsid w:val="0062664A"/>
    <w:rsid w:val="0063191B"/>
    <w:rsid w:val="00636F50"/>
    <w:rsid w:val="00641C8E"/>
    <w:rsid w:val="00642DA1"/>
    <w:rsid w:val="00643452"/>
    <w:rsid w:val="00650793"/>
    <w:rsid w:val="00653FAB"/>
    <w:rsid w:val="00656781"/>
    <w:rsid w:val="00660FA4"/>
    <w:rsid w:val="006632F1"/>
    <w:rsid w:val="006646FC"/>
    <w:rsid w:val="0066601D"/>
    <w:rsid w:val="0066788C"/>
    <w:rsid w:val="00672AE1"/>
    <w:rsid w:val="00672D2B"/>
    <w:rsid w:val="00673973"/>
    <w:rsid w:val="00683938"/>
    <w:rsid w:val="00684C6C"/>
    <w:rsid w:val="006907BE"/>
    <w:rsid w:val="006913DB"/>
    <w:rsid w:val="006913ED"/>
    <w:rsid w:val="00692DD7"/>
    <w:rsid w:val="00695778"/>
    <w:rsid w:val="00696DF3"/>
    <w:rsid w:val="0069769F"/>
    <w:rsid w:val="006A7786"/>
    <w:rsid w:val="006B03AD"/>
    <w:rsid w:val="006B1BEA"/>
    <w:rsid w:val="006B26C4"/>
    <w:rsid w:val="006B4A7A"/>
    <w:rsid w:val="006B5351"/>
    <w:rsid w:val="006B5C2D"/>
    <w:rsid w:val="006B734F"/>
    <w:rsid w:val="006C1F34"/>
    <w:rsid w:val="006C2894"/>
    <w:rsid w:val="006C48DD"/>
    <w:rsid w:val="006D1989"/>
    <w:rsid w:val="006D7407"/>
    <w:rsid w:val="006D78C6"/>
    <w:rsid w:val="006E058C"/>
    <w:rsid w:val="006E0DCF"/>
    <w:rsid w:val="006E3120"/>
    <w:rsid w:val="006E4006"/>
    <w:rsid w:val="006F0979"/>
    <w:rsid w:val="006F1797"/>
    <w:rsid w:val="006F1E32"/>
    <w:rsid w:val="006F3A1C"/>
    <w:rsid w:val="006F694B"/>
    <w:rsid w:val="00700AA5"/>
    <w:rsid w:val="007035B3"/>
    <w:rsid w:val="00703756"/>
    <w:rsid w:val="007121CF"/>
    <w:rsid w:val="0071263B"/>
    <w:rsid w:val="007155B1"/>
    <w:rsid w:val="007259EC"/>
    <w:rsid w:val="00730524"/>
    <w:rsid w:val="00732597"/>
    <w:rsid w:val="0073711B"/>
    <w:rsid w:val="00737616"/>
    <w:rsid w:val="00740406"/>
    <w:rsid w:val="0074278C"/>
    <w:rsid w:val="007443B2"/>
    <w:rsid w:val="007535B1"/>
    <w:rsid w:val="00753843"/>
    <w:rsid w:val="007545B4"/>
    <w:rsid w:val="00756E52"/>
    <w:rsid w:val="00756F96"/>
    <w:rsid w:val="00762386"/>
    <w:rsid w:val="0076591C"/>
    <w:rsid w:val="00766915"/>
    <w:rsid w:val="00772F1D"/>
    <w:rsid w:val="00775490"/>
    <w:rsid w:val="007800DE"/>
    <w:rsid w:val="007818E7"/>
    <w:rsid w:val="007827F1"/>
    <w:rsid w:val="007853ED"/>
    <w:rsid w:val="0079165A"/>
    <w:rsid w:val="007942F5"/>
    <w:rsid w:val="00794868"/>
    <w:rsid w:val="007A2CE1"/>
    <w:rsid w:val="007A34A9"/>
    <w:rsid w:val="007A6568"/>
    <w:rsid w:val="007A7588"/>
    <w:rsid w:val="007A7A47"/>
    <w:rsid w:val="007B40E8"/>
    <w:rsid w:val="007B682D"/>
    <w:rsid w:val="007C0B51"/>
    <w:rsid w:val="007C1BA8"/>
    <w:rsid w:val="007C3437"/>
    <w:rsid w:val="007C7C7C"/>
    <w:rsid w:val="007D7754"/>
    <w:rsid w:val="007E2520"/>
    <w:rsid w:val="007E590D"/>
    <w:rsid w:val="007E5F9D"/>
    <w:rsid w:val="007F2695"/>
    <w:rsid w:val="007F2E96"/>
    <w:rsid w:val="007F4AB6"/>
    <w:rsid w:val="007F5C70"/>
    <w:rsid w:val="007F607B"/>
    <w:rsid w:val="00800B81"/>
    <w:rsid w:val="00801321"/>
    <w:rsid w:val="0080170A"/>
    <w:rsid w:val="008060B0"/>
    <w:rsid w:val="008067E1"/>
    <w:rsid w:val="00810245"/>
    <w:rsid w:val="00812C39"/>
    <w:rsid w:val="008133E2"/>
    <w:rsid w:val="00813DDA"/>
    <w:rsid w:val="00815F34"/>
    <w:rsid w:val="00822A34"/>
    <w:rsid w:val="00822C3D"/>
    <w:rsid w:val="00825A21"/>
    <w:rsid w:val="00831014"/>
    <w:rsid w:val="008347AB"/>
    <w:rsid w:val="00835F86"/>
    <w:rsid w:val="00844D4C"/>
    <w:rsid w:val="00845597"/>
    <w:rsid w:val="008522BF"/>
    <w:rsid w:val="00853CDF"/>
    <w:rsid w:val="008546A6"/>
    <w:rsid w:val="00857C39"/>
    <w:rsid w:val="00863C0E"/>
    <w:rsid w:val="0086554C"/>
    <w:rsid w:val="00866A3E"/>
    <w:rsid w:val="00870E73"/>
    <w:rsid w:val="00881A60"/>
    <w:rsid w:val="00893D9C"/>
    <w:rsid w:val="00894F0D"/>
    <w:rsid w:val="00897067"/>
    <w:rsid w:val="008A63D2"/>
    <w:rsid w:val="008A75A9"/>
    <w:rsid w:val="008A7B35"/>
    <w:rsid w:val="008B2173"/>
    <w:rsid w:val="008B331E"/>
    <w:rsid w:val="008B69A4"/>
    <w:rsid w:val="008B79ED"/>
    <w:rsid w:val="008C27CD"/>
    <w:rsid w:val="008C2817"/>
    <w:rsid w:val="008C4D7D"/>
    <w:rsid w:val="008C5303"/>
    <w:rsid w:val="008C553D"/>
    <w:rsid w:val="008C7E48"/>
    <w:rsid w:val="008D4250"/>
    <w:rsid w:val="008D4C70"/>
    <w:rsid w:val="008D5081"/>
    <w:rsid w:val="008D5CBA"/>
    <w:rsid w:val="008E1210"/>
    <w:rsid w:val="008E2E10"/>
    <w:rsid w:val="008E7674"/>
    <w:rsid w:val="008F53AE"/>
    <w:rsid w:val="008F7780"/>
    <w:rsid w:val="0090112C"/>
    <w:rsid w:val="009036A7"/>
    <w:rsid w:val="009046D4"/>
    <w:rsid w:val="00907DA1"/>
    <w:rsid w:val="009119EB"/>
    <w:rsid w:val="00913215"/>
    <w:rsid w:val="009162D8"/>
    <w:rsid w:val="00931AE0"/>
    <w:rsid w:val="009412B9"/>
    <w:rsid w:val="0094257C"/>
    <w:rsid w:val="00942C42"/>
    <w:rsid w:val="00950723"/>
    <w:rsid w:val="00950E5B"/>
    <w:rsid w:val="0095655D"/>
    <w:rsid w:val="00960F54"/>
    <w:rsid w:val="009620DD"/>
    <w:rsid w:val="00965092"/>
    <w:rsid w:val="0096516D"/>
    <w:rsid w:val="0096561B"/>
    <w:rsid w:val="009660CF"/>
    <w:rsid w:val="00966435"/>
    <w:rsid w:val="0097538C"/>
    <w:rsid w:val="00977B82"/>
    <w:rsid w:val="00981D21"/>
    <w:rsid w:val="00982699"/>
    <w:rsid w:val="0098301D"/>
    <w:rsid w:val="009901AB"/>
    <w:rsid w:val="00992449"/>
    <w:rsid w:val="00993383"/>
    <w:rsid w:val="00994E23"/>
    <w:rsid w:val="00995555"/>
    <w:rsid w:val="009A0584"/>
    <w:rsid w:val="009A23B8"/>
    <w:rsid w:val="009A4F2E"/>
    <w:rsid w:val="009A6197"/>
    <w:rsid w:val="009B0759"/>
    <w:rsid w:val="009B2FDF"/>
    <w:rsid w:val="009B6DCA"/>
    <w:rsid w:val="009C13A9"/>
    <w:rsid w:val="009C2E67"/>
    <w:rsid w:val="009C3898"/>
    <w:rsid w:val="009C48F0"/>
    <w:rsid w:val="009C777A"/>
    <w:rsid w:val="009D17FE"/>
    <w:rsid w:val="009D1C80"/>
    <w:rsid w:val="009D207C"/>
    <w:rsid w:val="009D567C"/>
    <w:rsid w:val="009D5C06"/>
    <w:rsid w:val="009E26E1"/>
    <w:rsid w:val="009F2BD8"/>
    <w:rsid w:val="009F3934"/>
    <w:rsid w:val="009F43AF"/>
    <w:rsid w:val="009F44FA"/>
    <w:rsid w:val="009F65C6"/>
    <w:rsid w:val="00A028F0"/>
    <w:rsid w:val="00A0763A"/>
    <w:rsid w:val="00A125C4"/>
    <w:rsid w:val="00A14B80"/>
    <w:rsid w:val="00A15490"/>
    <w:rsid w:val="00A17324"/>
    <w:rsid w:val="00A21ED9"/>
    <w:rsid w:val="00A226F8"/>
    <w:rsid w:val="00A2294E"/>
    <w:rsid w:val="00A27584"/>
    <w:rsid w:val="00A314F4"/>
    <w:rsid w:val="00A35176"/>
    <w:rsid w:val="00A3645D"/>
    <w:rsid w:val="00A42C7A"/>
    <w:rsid w:val="00A43D62"/>
    <w:rsid w:val="00A44732"/>
    <w:rsid w:val="00A46C40"/>
    <w:rsid w:val="00A46F97"/>
    <w:rsid w:val="00A47810"/>
    <w:rsid w:val="00A47F7F"/>
    <w:rsid w:val="00A54B5F"/>
    <w:rsid w:val="00A54C05"/>
    <w:rsid w:val="00A54DA9"/>
    <w:rsid w:val="00A56146"/>
    <w:rsid w:val="00A60562"/>
    <w:rsid w:val="00A63A67"/>
    <w:rsid w:val="00A65F06"/>
    <w:rsid w:val="00A67BE6"/>
    <w:rsid w:val="00A72F4D"/>
    <w:rsid w:val="00A76EFE"/>
    <w:rsid w:val="00A836E8"/>
    <w:rsid w:val="00A83CD4"/>
    <w:rsid w:val="00A84A9C"/>
    <w:rsid w:val="00A84DAE"/>
    <w:rsid w:val="00A86013"/>
    <w:rsid w:val="00A86BF8"/>
    <w:rsid w:val="00A86C9F"/>
    <w:rsid w:val="00A9080C"/>
    <w:rsid w:val="00A966D4"/>
    <w:rsid w:val="00A96903"/>
    <w:rsid w:val="00AA01ED"/>
    <w:rsid w:val="00AA1670"/>
    <w:rsid w:val="00AA321A"/>
    <w:rsid w:val="00AA3442"/>
    <w:rsid w:val="00AA6F38"/>
    <w:rsid w:val="00AB4F7B"/>
    <w:rsid w:val="00AB572A"/>
    <w:rsid w:val="00AB670B"/>
    <w:rsid w:val="00AC0449"/>
    <w:rsid w:val="00AC0C38"/>
    <w:rsid w:val="00AC1382"/>
    <w:rsid w:val="00AC14D4"/>
    <w:rsid w:val="00AC605B"/>
    <w:rsid w:val="00AD2E9F"/>
    <w:rsid w:val="00AD3C67"/>
    <w:rsid w:val="00AE00E7"/>
    <w:rsid w:val="00AE12AD"/>
    <w:rsid w:val="00AE16BE"/>
    <w:rsid w:val="00AE1C4B"/>
    <w:rsid w:val="00AE25B9"/>
    <w:rsid w:val="00AE27C0"/>
    <w:rsid w:val="00AE2F87"/>
    <w:rsid w:val="00AE7261"/>
    <w:rsid w:val="00AE7664"/>
    <w:rsid w:val="00AF02C4"/>
    <w:rsid w:val="00AF404C"/>
    <w:rsid w:val="00B0445A"/>
    <w:rsid w:val="00B05B51"/>
    <w:rsid w:val="00B07443"/>
    <w:rsid w:val="00B07AA0"/>
    <w:rsid w:val="00B13F51"/>
    <w:rsid w:val="00B144B8"/>
    <w:rsid w:val="00B16992"/>
    <w:rsid w:val="00B22E1D"/>
    <w:rsid w:val="00B23502"/>
    <w:rsid w:val="00B27B32"/>
    <w:rsid w:val="00B33A03"/>
    <w:rsid w:val="00B35402"/>
    <w:rsid w:val="00B359FA"/>
    <w:rsid w:val="00B36004"/>
    <w:rsid w:val="00B370CD"/>
    <w:rsid w:val="00B42397"/>
    <w:rsid w:val="00B42648"/>
    <w:rsid w:val="00B4427D"/>
    <w:rsid w:val="00B45379"/>
    <w:rsid w:val="00B45D75"/>
    <w:rsid w:val="00B45E60"/>
    <w:rsid w:val="00B463B4"/>
    <w:rsid w:val="00B46907"/>
    <w:rsid w:val="00B50A13"/>
    <w:rsid w:val="00B5740C"/>
    <w:rsid w:val="00B5788A"/>
    <w:rsid w:val="00B619A8"/>
    <w:rsid w:val="00B63B01"/>
    <w:rsid w:val="00B651C8"/>
    <w:rsid w:val="00B71586"/>
    <w:rsid w:val="00B726E1"/>
    <w:rsid w:val="00B75AF7"/>
    <w:rsid w:val="00B81300"/>
    <w:rsid w:val="00B9184F"/>
    <w:rsid w:val="00B92747"/>
    <w:rsid w:val="00B94C77"/>
    <w:rsid w:val="00B96E1D"/>
    <w:rsid w:val="00BA69C5"/>
    <w:rsid w:val="00BA773E"/>
    <w:rsid w:val="00BB46E6"/>
    <w:rsid w:val="00BB501E"/>
    <w:rsid w:val="00BB6331"/>
    <w:rsid w:val="00BC26B0"/>
    <w:rsid w:val="00BC43C7"/>
    <w:rsid w:val="00BC4DC6"/>
    <w:rsid w:val="00BC7F80"/>
    <w:rsid w:val="00BD24CB"/>
    <w:rsid w:val="00BD64A9"/>
    <w:rsid w:val="00BE0559"/>
    <w:rsid w:val="00BE1461"/>
    <w:rsid w:val="00BE4F28"/>
    <w:rsid w:val="00BE6EC3"/>
    <w:rsid w:val="00BF2A28"/>
    <w:rsid w:val="00BF7BCA"/>
    <w:rsid w:val="00C02CF3"/>
    <w:rsid w:val="00C02DCA"/>
    <w:rsid w:val="00C0354D"/>
    <w:rsid w:val="00C0392C"/>
    <w:rsid w:val="00C05E37"/>
    <w:rsid w:val="00C062A4"/>
    <w:rsid w:val="00C117DA"/>
    <w:rsid w:val="00C13941"/>
    <w:rsid w:val="00C210A4"/>
    <w:rsid w:val="00C249D6"/>
    <w:rsid w:val="00C263E3"/>
    <w:rsid w:val="00C26A4D"/>
    <w:rsid w:val="00C35A31"/>
    <w:rsid w:val="00C45456"/>
    <w:rsid w:val="00C45CD2"/>
    <w:rsid w:val="00C45EED"/>
    <w:rsid w:val="00C4701B"/>
    <w:rsid w:val="00C50478"/>
    <w:rsid w:val="00C54FD3"/>
    <w:rsid w:val="00C656BD"/>
    <w:rsid w:val="00C6639E"/>
    <w:rsid w:val="00C677C3"/>
    <w:rsid w:val="00C70C61"/>
    <w:rsid w:val="00C70D89"/>
    <w:rsid w:val="00C7407F"/>
    <w:rsid w:val="00C75A17"/>
    <w:rsid w:val="00C85230"/>
    <w:rsid w:val="00C85BC0"/>
    <w:rsid w:val="00C90DC5"/>
    <w:rsid w:val="00C91CD9"/>
    <w:rsid w:val="00C95565"/>
    <w:rsid w:val="00CA1037"/>
    <w:rsid w:val="00CA46A2"/>
    <w:rsid w:val="00CA4B48"/>
    <w:rsid w:val="00CB248E"/>
    <w:rsid w:val="00CB4546"/>
    <w:rsid w:val="00CB4B3B"/>
    <w:rsid w:val="00CC23EE"/>
    <w:rsid w:val="00CC3C47"/>
    <w:rsid w:val="00CC4B84"/>
    <w:rsid w:val="00CC50AB"/>
    <w:rsid w:val="00CC6109"/>
    <w:rsid w:val="00CC74A0"/>
    <w:rsid w:val="00CC74ED"/>
    <w:rsid w:val="00CD257C"/>
    <w:rsid w:val="00CD7C3F"/>
    <w:rsid w:val="00CD7FB8"/>
    <w:rsid w:val="00CE02CA"/>
    <w:rsid w:val="00CE08FD"/>
    <w:rsid w:val="00CE3AA0"/>
    <w:rsid w:val="00CE6856"/>
    <w:rsid w:val="00CE6D99"/>
    <w:rsid w:val="00CF0CAA"/>
    <w:rsid w:val="00CF217B"/>
    <w:rsid w:val="00CF21A5"/>
    <w:rsid w:val="00CF5051"/>
    <w:rsid w:val="00CF59B1"/>
    <w:rsid w:val="00CF6D1A"/>
    <w:rsid w:val="00CF781F"/>
    <w:rsid w:val="00CF7917"/>
    <w:rsid w:val="00D00407"/>
    <w:rsid w:val="00D00D05"/>
    <w:rsid w:val="00D00D24"/>
    <w:rsid w:val="00D01AE6"/>
    <w:rsid w:val="00D030F2"/>
    <w:rsid w:val="00D0370A"/>
    <w:rsid w:val="00D059FB"/>
    <w:rsid w:val="00D074D5"/>
    <w:rsid w:val="00D07781"/>
    <w:rsid w:val="00D10350"/>
    <w:rsid w:val="00D13FD9"/>
    <w:rsid w:val="00D16474"/>
    <w:rsid w:val="00D168B5"/>
    <w:rsid w:val="00D17867"/>
    <w:rsid w:val="00D30B61"/>
    <w:rsid w:val="00D33856"/>
    <w:rsid w:val="00D36D63"/>
    <w:rsid w:val="00D37C20"/>
    <w:rsid w:val="00D40F50"/>
    <w:rsid w:val="00D4339E"/>
    <w:rsid w:val="00D46182"/>
    <w:rsid w:val="00D53355"/>
    <w:rsid w:val="00D61D22"/>
    <w:rsid w:val="00D62B6F"/>
    <w:rsid w:val="00D64CC5"/>
    <w:rsid w:val="00D711A4"/>
    <w:rsid w:val="00D71D0F"/>
    <w:rsid w:val="00D72383"/>
    <w:rsid w:val="00D733EF"/>
    <w:rsid w:val="00D7360A"/>
    <w:rsid w:val="00D76366"/>
    <w:rsid w:val="00D80720"/>
    <w:rsid w:val="00D81A11"/>
    <w:rsid w:val="00D83865"/>
    <w:rsid w:val="00D8446F"/>
    <w:rsid w:val="00D85F89"/>
    <w:rsid w:val="00D90235"/>
    <w:rsid w:val="00D90C1D"/>
    <w:rsid w:val="00D90C9C"/>
    <w:rsid w:val="00D92A00"/>
    <w:rsid w:val="00DA2507"/>
    <w:rsid w:val="00DB01BD"/>
    <w:rsid w:val="00DB1B9C"/>
    <w:rsid w:val="00DB2E6B"/>
    <w:rsid w:val="00DB301B"/>
    <w:rsid w:val="00DB3274"/>
    <w:rsid w:val="00DB7703"/>
    <w:rsid w:val="00DC30B1"/>
    <w:rsid w:val="00DC33B3"/>
    <w:rsid w:val="00DC420E"/>
    <w:rsid w:val="00DD5456"/>
    <w:rsid w:val="00DE180D"/>
    <w:rsid w:val="00DF159C"/>
    <w:rsid w:val="00DF21D4"/>
    <w:rsid w:val="00DF3532"/>
    <w:rsid w:val="00DF6AFA"/>
    <w:rsid w:val="00E1064D"/>
    <w:rsid w:val="00E127CE"/>
    <w:rsid w:val="00E13304"/>
    <w:rsid w:val="00E13B0E"/>
    <w:rsid w:val="00E14DF4"/>
    <w:rsid w:val="00E1536B"/>
    <w:rsid w:val="00E15A10"/>
    <w:rsid w:val="00E16D6D"/>
    <w:rsid w:val="00E25C82"/>
    <w:rsid w:val="00E26A63"/>
    <w:rsid w:val="00E314A9"/>
    <w:rsid w:val="00E31747"/>
    <w:rsid w:val="00E32C21"/>
    <w:rsid w:val="00E33076"/>
    <w:rsid w:val="00E34396"/>
    <w:rsid w:val="00E37DD6"/>
    <w:rsid w:val="00E42F3C"/>
    <w:rsid w:val="00E5364F"/>
    <w:rsid w:val="00E56520"/>
    <w:rsid w:val="00E6027B"/>
    <w:rsid w:val="00E619A4"/>
    <w:rsid w:val="00E6207F"/>
    <w:rsid w:val="00E6486E"/>
    <w:rsid w:val="00E73337"/>
    <w:rsid w:val="00E819DF"/>
    <w:rsid w:val="00E81D22"/>
    <w:rsid w:val="00E83B9A"/>
    <w:rsid w:val="00E8498A"/>
    <w:rsid w:val="00E856A1"/>
    <w:rsid w:val="00E90520"/>
    <w:rsid w:val="00E920BF"/>
    <w:rsid w:val="00E953F8"/>
    <w:rsid w:val="00E9617B"/>
    <w:rsid w:val="00E96AE6"/>
    <w:rsid w:val="00E96CF5"/>
    <w:rsid w:val="00EA040B"/>
    <w:rsid w:val="00EA0E80"/>
    <w:rsid w:val="00EA6527"/>
    <w:rsid w:val="00EA69C4"/>
    <w:rsid w:val="00EB4490"/>
    <w:rsid w:val="00EB4E93"/>
    <w:rsid w:val="00EC1F2A"/>
    <w:rsid w:val="00EC23DB"/>
    <w:rsid w:val="00EC23DD"/>
    <w:rsid w:val="00EC7397"/>
    <w:rsid w:val="00EC777F"/>
    <w:rsid w:val="00ED028C"/>
    <w:rsid w:val="00ED4C80"/>
    <w:rsid w:val="00ED63C0"/>
    <w:rsid w:val="00ED72B9"/>
    <w:rsid w:val="00EE4336"/>
    <w:rsid w:val="00EE43FF"/>
    <w:rsid w:val="00EE668D"/>
    <w:rsid w:val="00EF04DF"/>
    <w:rsid w:val="00EF2465"/>
    <w:rsid w:val="00EF2533"/>
    <w:rsid w:val="00EF3037"/>
    <w:rsid w:val="00EF4739"/>
    <w:rsid w:val="00F01593"/>
    <w:rsid w:val="00F03413"/>
    <w:rsid w:val="00F06CEF"/>
    <w:rsid w:val="00F071B8"/>
    <w:rsid w:val="00F10720"/>
    <w:rsid w:val="00F1212F"/>
    <w:rsid w:val="00F124E8"/>
    <w:rsid w:val="00F12B0A"/>
    <w:rsid w:val="00F15B5F"/>
    <w:rsid w:val="00F15D6E"/>
    <w:rsid w:val="00F16A72"/>
    <w:rsid w:val="00F17036"/>
    <w:rsid w:val="00F21081"/>
    <w:rsid w:val="00F253F1"/>
    <w:rsid w:val="00F3145B"/>
    <w:rsid w:val="00F36A0E"/>
    <w:rsid w:val="00F37760"/>
    <w:rsid w:val="00F40397"/>
    <w:rsid w:val="00F407B6"/>
    <w:rsid w:val="00F4574A"/>
    <w:rsid w:val="00F47B93"/>
    <w:rsid w:val="00F534EC"/>
    <w:rsid w:val="00F55BC9"/>
    <w:rsid w:val="00F55FB4"/>
    <w:rsid w:val="00F62BBB"/>
    <w:rsid w:val="00F647DA"/>
    <w:rsid w:val="00F64E41"/>
    <w:rsid w:val="00F6628C"/>
    <w:rsid w:val="00F664D0"/>
    <w:rsid w:val="00F66B2E"/>
    <w:rsid w:val="00F70983"/>
    <w:rsid w:val="00F7289D"/>
    <w:rsid w:val="00F72BAE"/>
    <w:rsid w:val="00F751DE"/>
    <w:rsid w:val="00F815D0"/>
    <w:rsid w:val="00F849D9"/>
    <w:rsid w:val="00F85336"/>
    <w:rsid w:val="00F9218F"/>
    <w:rsid w:val="00F92EE2"/>
    <w:rsid w:val="00F9437F"/>
    <w:rsid w:val="00F957EB"/>
    <w:rsid w:val="00FA0A9F"/>
    <w:rsid w:val="00FA11EB"/>
    <w:rsid w:val="00FA4E39"/>
    <w:rsid w:val="00FB0F98"/>
    <w:rsid w:val="00FB2FE0"/>
    <w:rsid w:val="00FB3A3E"/>
    <w:rsid w:val="00FB5550"/>
    <w:rsid w:val="00FB6F68"/>
    <w:rsid w:val="00FC1131"/>
    <w:rsid w:val="00FC3132"/>
    <w:rsid w:val="00FD1229"/>
    <w:rsid w:val="00FD1FBB"/>
    <w:rsid w:val="00FD65F6"/>
    <w:rsid w:val="00FE1F66"/>
    <w:rsid w:val="00FE7655"/>
    <w:rsid w:val="00FF05AB"/>
    <w:rsid w:val="00FF36D8"/>
    <w:rsid w:val="00FF5AAD"/>
    <w:rsid w:val="22DD4C17"/>
    <w:rsid w:val="4D988171"/>
    <w:rsid w:val="6A49F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DED2F82"/>
  <w15:docId w15:val="{3E394BA7-4CD4-4C08-B228-C81A3F53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G Times (WN)" w:eastAsia="Times New Roman" w:hAnsi="CG Times (WN)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uiPriority="0"/>
    <w:lsdException w:name="List 2" w:semiHidden="1" w:uiPriority="0" w:unhideWhenUsed="1"/>
    <w:lsdException w:name="List 3" w:semiHidden="1" w:uiPriority="0" w:unhideWhenUsed="1"/>
    <w:lsdException w:name="List 4" w:uiPriority="0"/>
    <w:lsdException w:name="List 5" w:uiPriority="0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3E3"/>
    <w:rPr>
      <w:rFonts w:ascii="Calibri" w:hAnsi="Calibri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3"/>
    <w:qFormat/>
    <w:rsid w:val="00C263E3"/>
    <w:pPr>
      <w:keepNext/>
      <w:numPr>
        <w:numId w:val="4"/>
      </w:numPr>
      <w:spacing w:before="120" w:after="360"/>
      <w:outlineLvl w:val="0"/>
    </w:pPr>
    <w:rPr>
      <w:rFonts w:eastAsiaTheme="majorEastAsia" w:cstheme="majorBidi"/>
      <w:b/>
      <w:bCs/>
      <w:color w:val="0076BF"/>
      <w:sz w:val="84"/>
      <w:szCs w:val="44"/>
    </w:rPr>
  </w:style>
  <w:style w:type="paragraph" w:styleId="Heading2">
    <w:name w:val="heading 2"/>
    <w:basedOn w:val="Normal"/>
    <w:next w:val="Normal"/>
    <w:link w:val="Heading2Char"/>
    <w:uiPriority w:val="3"/>
    <w:qFormat/>
    <w:rsid w:val="00C263E3"/>
    <w:pPr>
      <w:keepNext/>
      <w:numPr>
        <w:ilvl w:val="1"/>
        <w:numId w:val="4"/>
      </w:numPr>
      <w:tabs>
        <w:tab w:val="left" w:pos="851"/>
      </w:tabs>
      <w:spacing w:before="280" w:after="120"/>
      <w:outlineLvl w:val="1"/>
    </w:pPr>
    <w:rPr>
      <w:b/>
      <w:bCs/>
      <w:color w:val="0076BF"/>
      <w:sz w:val="5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3"/>
    <w:qFormat/>
    <w:rsid w:val="00C263E3"/>
    <w:pPr>
      <w:keepNext/>
      <w:numPr>
        <w:ilvl w:val="2"/>
        <w:numId w:val="4"/>
      </w:numPr>
      <w:spacing w:before="280" w:after="120"/>
      <w:outlineLvl w:val="2"/>
    </w:pPr>
    <w:rPr>
      <w:b/>
      <w:bCs/>
      <w:color w:val="0076BF"/>
      <w:sz w:val="32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C263E3"/>
    <w:pPr>
      <w:keepNext/>
      <w:spacing w:before="160" w:after="120"/>
      <w:outlineLvl w:val="3"/>
    </w:pPr>
    <w:rPr>
      <w:b/>
      <w:color w:val="0076BF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C263E3"/>
    <w:pPr>
      <w:keepNext/>
      <w:spacing w:before="160" w:after="60"/>
      <w:outlineLvl w:val="4"/>
    </w:pPr>
    <w:rPr>
      <w:b/>
    </w:rPr>
  </w:style>
  <w:style w:type="paragraph" w:styleId="Heading6">
    <w:name w:val="heading 6"/>
    <w:basedOn w:val="Heading5"/>
    <w:next w:val="Normal"/>
    <w:link w:val="Heading6Char"/>
    <w:uiPriority w:val="3"/>
    <w:unhideWhenUsed/>
    <w:rsid w:val="00C263E3"/>
    <w:pPr>
      <w:outlineLvl w:val="5"/>
    </w:pPr>
  </w:style>
  <w:style w:type="paragraph" w:styleId="Heading7">
    <w:name w:val="heading 7"/>
    <w:basedOn w:val="Heading6"/>
    <w:next w:val="Normal"/>
    <w:link w:val="Heading7Char"/>
    <w:uiPriority w:val="3"/>
    <w:unhideWhenUsed/>
    <w:rsid w:val="00C263E3"/>
    <w:pPr>
      <w:outlineLvl w:val="6"/>
    </w:pPr>
  </w:style>
  <w:style w:type="paragraph" w:styleId="Heading8">
    <w:name w:val="heading 8"/>
    <w:basedOn w:val="Heading7"/>
    <w:next w:val="Normal"/>
    <w:link w:val="Heading8Char"/>
    <w:uiPriority w:val="3"/>
    <w:unhideWhenUsed/>
    <w:qFormat/>
    <w:rsid w:val="00C263E3"/>
    <w:pPr>
      <w:outlineLvl w:val="7"/>
    </w:pPr>
  </w:style>
  <w:style w:type="paragraph" w:styleId="Heading9">
    <w:name w:val="heading 9"/>
    <w:basedOn w:val="Heading8"/>
    <w:next w:val="Normal"/>
    <w:link w:val="Heading9Char"/>
    <w:uiPriority w:val="3"/>
    <w:unhideWhenUsed/>
    <w:qFormat/>
    <w:rsid w:val="00C263E3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63E3"/>
    <w:pPr>
      <w:tabs>
        <w:tab w:val="center" w:pos="1800"/>
        <w:tab w:val="right" w:pos="7920"/>
      </w:tabs>
      <w:ind w:left="-3600"/>
    </w:pPr>
    <w:rPr>
      <w:noProof/>
      <w:spacing w:val="2"/>
      <w:sz w:val="16"/>
    </w:rPr>
  </w:style>
  <w:style w:type="paragraph" w:styleId="Header">
    <w:name w:val="header"/>
    <w:basedOn w:val="Heading1"/>
    <w:link w:val="HeaderChar"/>
    <w:uiPriority w:val="99"/>
    <w:rsid w:val="00C263E3"/>
    <w:pPr>
      <w:numPr>
        <w:numId w:val="0"/>
      </w:numPr>
      <w:tabs>
        <w:tab w:val="right" w:pos="7920"/>
      </w:tabs>
      <w:spacing w:before="0" w:after="0"/>
      <w:ind w:left="-3600"/>
    </w:pPr>
    <w:rPr>
      <w:spacing w:val="2"/>
      <w:sz w:val="16"/>
    </w:rPr>
  </w:style>
  <w:style w:type="character" w:styleId="PageNumber">
    <w:name w:val="page number"/>
    <w:basedOn w:val="DefaultParagraphFont"/>
    <w:uiPriority w:val="99"/>
    <w:unhideWhenUsed/>
    <w:rsid w:val="00C263E3"/>
  </w:style>
  <w:style w:type="paragraph" w:styleId="BodyText">
    <w:name w:val="Body Text"/>
    <w:basedOn w:val="Normal"/>
    <w:link w:val="BodyTextChar"/>
    <w:uiPriority w:val="99"/>
    <w:unhideWhenUsed/>
    <w:rsid w:val="00C263E3"/>
    <w:pPr>
      <w:spacing w:after="120"/>
    </w:pPr>
  </w:style>
  <w:style w:type="paragraph" w:styleId="BodyTextIndent">
    <w:name w:val="Body Text Indent"/>
    <w:basedOn w:val="Normal"/>
    <w:link w:val="BodyTextIndentChar"/>
    <w:uiPriority w:val="99"/>
    <w:unhideWhenUsed/>
    <w:rsid w:val="00C263E3"/>
    <w:pPr>
      <w:spacing w:after="120"/>
      <w:ind w:left="283"/>
    </w:pPr>
  </w:style>
  <w:style w:type="paragraph" w:styleId="List2">
    <w:name w:val="List 2"/>
    <w:basedOn w:val="Normal"/>
    <w:rsid w:val="00C263E3"/>
    <w:pPr>
      <w:ind w:left="720" w:hanging="360"/>
    </w:pPr>
  </w:style>
  <w:style w:type="paragraph" w:styleId="ListContinue2">
    <w:name w:val="List Continue 2"/>
    <w:basedOn w:val="Normal"/>
    <w:rsid w:val="00C263E3"/>
    <w:pPr>
      <w:spacing w:after="120"/>
      <w:ind w:left="720"/>
    </w:pPr>
  </w:style>
  <w:style w:type="paragraph" w:styleId="BodyTextIndent2">
    <w:name w:val="Body Text Indent 2"/>
    <w:basedOn w:val="Normal"/>
    <w:link w:val="BodyTextIndent2Char"/>
    <w:uiPriority w:val="99"/>
    <w:unhideWhenUsed/>
    <w:rsid w:val="00C263E3"/>
    <w:pPr>
      <w:spacing w:after="120" w:line="480" w:lineRule="auto"/>
      <w:ind w:left="283"/>
    </w:pPr>
  </w:style>
  <w:style w:type="paragraph" w:customStyle="1" w:styleId="BulletedList">
    <w:name w:val="Bulleted List"/>
    <w:basedOn w:val="Normal"/>
    <w:rsid w:val="00C263E3"/>
    <w:pPr>
      <w:numPr>
        <w:numId w:val="1"/>
      </w:numPr>
      <w:tabs>
        <w:tab w:val="left" w:pos="720"/>
        <w:tab w:val="center" w:pos="1350"/>
        <w:tab w:val="left" w:pos="8082"/>
        <w:tab w:val="right" w:pos="9522"/>
        <w:tab w:val="right" w:pos="9990"/>
      </w:tabs>
      <w:spacing w:before="60" w:after="60"/>
    </w:pPr>
  </w:style>
  <w:style w:type="paragraph" w:customStyle="1" w:styleId="L2TextNum">
    <w:name w:val="L2 Text Num"/>
    <w:basedOn w:val="Heading2"/>
    <w:autoRedefine/>
    <w:rsid w:val="00C263E3"/>
    <w:pPr>
      <w:tabs>
        <w:tab w:val="center" w:pos="5040"/>
        <w:tab w:val="left" w:pos="8082"/>
        <w:tab w:val="right" w:pos="9522"/>
        <w:tab w:val="right" w:pos="9990"/>
      </w:tabs>
      <w:spacing w:before="120"/>
    </w:pPr>
    <w:rPr>
      <w:b w:val="0"/>
      <w:bCs w:val="0"/>
      <w:i/>
    </w:rPr>
  </w:style>
  <w:style w:type="paragraph" w:styleId="NormalWeb">
    <w:name w:val="Normal (Web)"/>
    <w:basedOn w:val="Normal"/>
    <w:uiPriority w:val="99"/>
    <w:unhideWhenUsed/>
    <w:rsid w:val="00C263E3"/>
    <w:rPr>
      <w:rFonts w:ascii="Times New Roman" w:hAnsi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C263E3"/>
    <w:pPr>
      <w:spacing w:after="120"/>
      <w:ind w:left="283"/>
    </w:pPr>
    <w:rPr>
      <w:sz w:val="16"/>
      <w:szCs w:val="16"/>
    </w:rPr>
  </w:style>
  <w:style w:type="paragraph" w:customStyle="1" w:styleId="TableHeading">
    <w:name w:val="Table Heading"/>
    <w:basedOn w:val="Normal"/>
    <w:rsid w:val="00C263E3"/>
    <w:rPr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3E3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unhideWhenUsed/>
    <w:rsid w:val="00C263E3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263E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263E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3E3"/>
    <w:rPr>
      <w:b/>
      <w:bCs/>
    </w:rPr>
  </w:style>
  <w:style w:type="paragraph" w:customStyle="1" w:styleId="DCQSRPrimaryParagraphNumbering">
    <w:name w:val="DC QSR Primary Paragraph Numbering"/>
    <w:basedOn w:val="Normal"/>
    <w:rsid w:val="00C263E3"/>
    <w:pPr>
      <w:spacing w:before="60" w:after="60"/>
      <w:jc w:val="both"/>
    </w:pPr>
    <w:rPr>
      <w:b/>
    </w:rPr>
  </w:style>
  <w:style w:type="paragraph" w:styleId="ListNumber5">
    <w:name w:val="List Number 5"/>
    <w:basedOn w:val="Normal"/>
    <w:rsid w:val="00C263E3"/>
    <w:pPr>
      <w:tabs>
        <w:tab w:val="num" w:pos="1800"/>
      </w:tabs>
      <w:ind w:left="1800" w:hanging="360"/>
    </w:pPr>
  </w:style>
  <w:style w:type="paragraph" w:styleId="ListParagraph">
    <w:name w:val="List Paragraph"/>
    <w:basedOn w:val="Normal"/>
    <w:uiPriority w:val="34"/>
    <w:qFormat/>
    <w:rsid w:val="00C263E3"/>
    <w:pPr>
      <w:ind w:left="720"/>
      <w:contextualSpacing/>
    </w:pPr>
    <w:rPr>
      <w:rFonts w:ascii="Arial" w:hAnsi="Arial"/>
    </w:rPr>
  </w:style>
  <w:style w:type="character" w:customStyle="1" w:styleId="Heading6Char">
    <w:name w:val="Heading 6 Char"/>
    <w:basedOn w:val="DefaultParagraphFont"/>
    <w:link w:val="Heading6"/>
    <w:uiPriority w:val="3"/>
    <w:rsid w:val="00C263E3"/>
    <w:rPr>
      <w:rFonts w:ascii="Calibri" w:hAnsi="Calibri"/>
      <w:b/>
      <w:szCs w:val="24"/>
      <w:lang w:bidi="ar-SA"/>
    </w:rPr>
  </w:style>
  <w:style w:type="character" w:customStyle="1" w:styleId="Heading7Char">
    <w:name w:val="Heading 7 Char"/>
    <w:basedOn w:val="DefaultParagraphFont"/>
    <w:link w:val="Heading7"/>
    <w:uiPriority w:val="3"/>
    <w:rsid w:val="00C263E3"/>
    <w:rPr>
      <w:rFonts w:ascii="Calibri" w:hAnsi="Calibri"/>
      <w:b/>
      <w:szCs w:val="24"/>
      <w:lang w:bidi="ar-SA"/>
    </w:rPr>
  </w:style>
  <w:style w:type="character" w:customStyle="1" w:styleId="Heading8Char">
    <w:name w:val="Heading 8 Char"/>
    <w:basedOn w:val="DefaultParagraphFont"/>
    <w:link w:val="Heading8"/>
    <w:uiPriority w:val="3"/>
    <w:rsid w:val="00C263E3"/>
    <w:rPr>
      <w:rFonts w:ascii="Calibri" w:hAnsi="Calibri"/>
      <w:b/>
      <w:szCs w:val="24"/>
      <w:lang w:bidi="ar-SA"/>
    </w:rPr>
  </w:style>
  <w:style w:type="character" w:customStyle="1" w:styleId="Heading9Char">
    <w:name w:val="Heading 9 Char"/>
    <w:basedOn w:val="DefaultParagraphFont"/>
    <w:link w:val="Heading9"/>
    <w:uiPriority w:val="3"/>
    <w:rsid w:val="00C263E3"/>
    <w:rPr>
      <w:rFonts w:ascii="Calibri" w:hAnsi="Calibri"/>
      <w:b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C263E3"/>
    <w:rPr>
      <w:color w:val="0076BF"/>
      <w:u w:val="single"/>
    </w:rPr>
  </w:style>
  <w:style w:type="table" w:styleId="TableGrid">
    <w:name w:val="Table Grid"/>
    <w:basedOn w:val="TableNormal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C263E3"/>
    <w:rPr>
      <w:rFonts w:ascii="Calibri" w:eastAsiaTheme="majorEastAsia" w:hAnsi="Calibri" w:cstheme="majorBidi"/>
      <w:b/>
      <w:bCs/>
      <w:color w:val="0076BF"/>
      <w:spacing w:val="2"/>
      <w:sz w:val="16"/>
      <w:szCs w:val="44"/>
      <w:lang w:bidi="ar-SA"/>
    </w:rPr>
  </w:style>
  <w:style w:type="paragraph" w:styleId="BodyText2">
    <w:name w:val="Body Text 2"/>
    <w:basedOn w:val="Normal"/>
    <w:link w:val="BodyText2Char"/>
    <w:uiPriority w:val="99"/>
    <w:unhideWhenUsed/>
    <w:rsid w:val="00C263E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263E3"/>
    <w:rPr>
      <w:rFonts w:ascii="Calibri" w:hAnsi="Calibri"/>
      <w:szCs w:val="24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263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63E3"/>
    <w:pPr>
      <w:spacing w:after="100"/>
      <w:ind w:left="200"/>
    </w:pPr>
  </w:style>
  <w:style w:type="character" w:customStyle="1" w:styleId="FooterChar">
    <w:name w:val="Footer Char"/>
    <w:basedOn w:val="DefaultParagraphFont"/>
    <w:link w:val="Footer"/>
    <w:uiPriority w:val="99"/>
    <w:rsid w:val="00C263E3"/>
    <w:rPr>
      <w:rFonts w:ascii="Calibri" w:hAnsi="Calibri"/>
      <w:noProof/>
      <w:spacing w:val="2"/>
      <w:sz w:val="16"/>
      <w:szCs w:val="24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C263E3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qFormat/>
    <w:rsid w:val="00C263E3"/>
    <w:pPr>
      <w:numPr>
        <w:numId w:val="0"/>
      </w:numPr>
      <w:outlineLvl w:val="9"/>
    </w:pPr>
  </w:style>
  <w:style w:type="character" w:customStyle="1" w:styleId="info-text2">
    <w:name w:val="info-text2"/>
    <w:basedOn w:val="DefaultParagraphFont"/>
    <w:rsid w:val="00C263E3"/>
  </w:style>
  <w:style w:type="character" w:customStyle="1" w:styleId="info-text4">
    <w:name w:val="info-text4"/>
    <w:basedOn w:val="DefaultParagraphFont"/>
    <w:rsid w:val="00C263E3"/>
  </w:style>
  <w:style w:type="character" w:customStyle="1" w:styleId="info-text">
    <w:name w:val="info-text"/>
    <w:basedOn w:val="DefaultParagraphFont"/>
    <w:rsid w:val="00C263E3"/>
  </w:style>
  <w:style w:type="character" w:customStyle="1" w:styleId="triage-details">
    <w:name w:val="triage-details"/>
    <w:basedOn w:val="DefaultParagraphFont"/>
    <w:rsid w:val="00C263E3"/>
  </w:style>
  <w:style w:type="numbering" w:styleId="111111">
    <w:name w:val="Outline List 2"/>
    <w:basedOn w:val="NoList"/>
    <w:uiPriority w:val="99"/>
    <w:semiHidden/>
    <w:unhideWhenUsed/>
    <w:rsid w:val="00C263E3"/>
    <w:pPr>
      <w:numPr>
        <w:numId w:val="2"/>
      </w:numPr>
    </w:pPr>
  </w:style>
  <w:style w:type="numbering" w:styleId="1ai">
    <w:name w:val="Outline List 1"/>
    <w:basedOn w:val="NoList"/>
    <w:uiPriority w:val="99"/>
    <w:semiHidden/>
    <w:unhideWhenUsed/>
    <w:rsid w:val="00C263E3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3"/>
    <w:rsid w:val="00C263E3"/>
    <w:rPr>
      <w:rFonts w:ascii="Calibri" w:eastAsiaTheme="majorEastAsia" w:hAnsi="Calibri" w:cstheme="majorBidi"/>
      <w:b/>
      <w:bCs/>
      <w:color w:val="0076BF"/>
      <w:sz w:val="84"/>
      <w:szCs w:val="44"/>
      <w:lang w:bidi="ar-SA"/>
    </w:rPr>
  </w:style>
  <w:style w:type="character" w:customStyle="1" w:styleId="Heading2Char">
    <w:name w:val="Heading 2 Char"/>
    <w:basedOn w:val="DefaultParagraphFont"/>
    <w:link w:val="Heading2"/>
    <w:uiPriority w:val="3"/>
    <w:rsid w:val="00C263E3"/>
    <w:rPr>
      <w:rFonts w:ascii="Calibri" w:hAnsi="Calibri"/>
      <w:b/>
      <w:bCs/>
      <w:color w:val="0076BF"/>
      <w:sz w:val="52"/>
      <w:szCs w:val="32"/>
      <w:lang w:bidi="ar-SA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3"/>
    <w:rsid w:val="00C263E3"/>
    <w:rPr>
      <w:rFonts w:ascii="Calibri" w:hAnsi="Calibri"/>
      <w:b/>
      <w:bCs/>
      <w:color w:val="0076BF"/>
      <w:sz w:val="32"/>
      <w:szCs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3"/>
    <w:rsid w:val="00C263E3"/>
    <w:rPr>
      <w:rFonts w:ascii="Calibri" w:hAnsi="Calibri"/>
      <w:b/>
      <w:color w:val="0076BF"/>
      <w:szCs w:val="24"/>
      <w:lang w:bidi="ar-SA"/>
    </w:rPr>
  </w:style>
  <w:style w:type="character" w:customStyle="1" w:styleId="Heading5Char">
    <w:name w:val="Heading 5 Char"/>
    <w:basedOn w:val="DefaultParagraphFont"/>
    <w:link w:val="Heading5"/>
    <w:uiPriority w:val="3"/>
    <w:rsid w:val="00C263E3"/>
    <w:rPr>
      <w:rFonts w:ascii="Calibri" w:hAnsi="Calibri"/>
      <w:b/>
      <w:szCs w:val="24"/>
      <w:lang w:bidi="ar-SA"/>
    </w:rPr>
  </w:style>
  <w:style w:type="numbering" w:styleId="ArticleSection">
    <w:name w:val="Outline List 3"/>
    <w:basedOn w:val="NoList"/>
    <w:uiPriority w:val="99"/>
    <w:semiHidden/>
    <w:unhideWhenUsed/>
    <w:rsid w:val="00C263E3"/>
    <w:pPr>
      <w:numPr>
        <w:numId w:val="5"/>
      </w:numPr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3E3"/>
    <w:rPr>
      <w:rFonts w:ascii="Tahoma" w:hAnsi="Tahoma" w:cs="Tahoma"/>
      <w:sz w:val="16"/>
      <w:szCs w:val="16"/>
      <w:lang w:bidi="ar-SA"/>
    </w:rPr>
  </w:style>
  <w:style w:type="paragraph" w:styleId="Bibliography">
    <w:name w:val="Bibliography"/>
    <w:basedOn w:val="Normal"/>
    <w:next w:val="Normal"/>
    <w:uiPriority w:val="37"/>
    <w:semiHidden/>
    <w:rsid w:val="00C263E3"/>
  </w:style>
  <w:style w:type="paragraph" w:styleId="BlockText">
    <w:name w:val="Block Text"/>
    <w:basedOn w:val="Normal"/>
    <w:uiPriority w:val="99"/>
    <w:semiHidden/>
    <w:unhideWhenUsed/>
    <w:rsid w:val="00C263E3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i/>
      <w:iCs/>
      <w:color w:val="4F81BD" w:themeColor="accent1"/>
    </w:rPr>
  </w:style>
  <w:style w:type="character" w:customStyle="1" w:styleId="BodyTextChar">
    <w:name w:val="Body Text Char"/>
    <w:basedOn w:val="DefaultParagraphFont"/>
    <w:link w:val="BodyText"/>
    <w:uiPriority w:val="99"/>
    <w:rsid w:val="00C263E3"/>
    <w:rPr>
      <w:rFonts w:ascii="Calibri" w:hAnsi="Calibri"/>
      <w:szCs w:val="24"/>
      <w:lang w:bidi="ar-S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263E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263E3"/>
    <w:rPr>
      <w:rFonts w:ascii="Calibri" w:hAnsi="Calibri"/>
      <w:sz w:val="16"/>
      <w:szCs w:val="16"/>
      <w:lang w:bidi="ar-SA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C263E3"/>
    <w:pPr>
      <w:spacing w:after="270"/>
      <w:ind w:firstLine="360"/>
    </w:pPr>
  </w:style>
  <w:style w:type="character" w:customStyle="1" w:styleId="BodyTextChar1">
    <w:name w:val="Body Text Char1"/>
    <w:basedOn w:val="DefaultParagraphFont"/>
    <w:uiPriority w:val="99"/>
    <w:rsid w:val="00C263E3"/>
    <w:rPr>
      <w:rFonts w:ascii="Calibri" w:hAnsi="Calibri"/>
      <w:szCs w:val="24"/>
      <w:lang w:bidi="ar-SA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C263E3"/>
    <w:rPr>
      <w:rFonts w:ascii="Calibri" w:hAnsi="Calibri"/>
      <w:szCs w:val="24"/>
      <w:lang w:bidi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263E3"/>
    <w:rPr>
      <w:rFonts w:ascii="Calibri" w:hAnsi="Calibri"/>
      <w:szCs w:val="24"/>
      <w:lang w:bidi="ar-SA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263E3"/>
    <w:pPr>
      <w:spacing w:after="270"/>
      <w:ind w:left="360" w:firstLine="360"/>
    </w:pPr>
  </w:style>
  <w:style w:type="character" w:customStyle="1" w:styleId="BodyTextIndentChar1">
    <w:name w:val="Body Text Indent Char1"/>
    <w:basedOn w:val="DefaultParagraphFont"/>
    <w:uiPriority w:val="99"/>
    <w:rsid w:val="00C263E3"/>
    <w:rPr>
      <w:rFonts w:ascii="Calibri" w:hAnsi="Calibri"/>
      <w:szCs w:val="24"/>
      <w:lang w:bidi="ar-SA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263E3"/>
    <w:rPr>
      <w:rFonts w:ascii="Calibri" w:hAnsi="Calibri"/>
      <w:szCs w:val="24"/>
      <w:lang w:bidi="ar-SA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C263E3"/>
    <w:rPr>
      <w:rFonts w:ascii="Calibri" w:hAnsi="Calibri"/>
      <w:szCs w:val="24"/>
      <w:lang w:bidi="ar-SA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C263E3"/>
    <w:rPr>
      <w:rFonts w:ascii="Calibri" w:hAnsi="Calibri"/>
      <w:sz w:val="16"/>
      <w:szCs w:val="16"/>
      <w:lang w:bidi="ar-SA"/>
    </w:rPr>
  </w:style>
  <w:style w:type="numbering" w:customStyle="1" w:styleId="BulletList">
    <w:name w:val="Bullet List"/>
    <w:uiPriority w:val="99"/>
    <w:rsid w:val="00C263E3"/>
    <w:pPr>
      <w:numPr>
        <w:numId w:val="6"/>
      </w:numPr>
    </w:pPr>
  </w:style>
  <w:style w:type="paragraph" w:styleId="Closing">
    <w:name w:val="Closing"/>
    <w:basedOn w:val="Normal"/>
    <w:link w:val="ClosingChar"/>
    <w:uiPriority w:val="99"/>
    <w:semiHidden/>
    <w:unhideWhenUsed/>
    <w:rsid w:val="00C263E3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263E3"/>
    <w:rPr>
      <w:rFonts w:ascii="Calibri" w:hAnsi="Calibri"/>
      <w:szCs w:val="24"/>
      <w:lang w:bidi="ar-SA"/>
    </w:rPr>
  </w:style>
  <w:style w:type="paragraph" w:customStyle="1" w:styleId="Code">
    <w:name w:val="Code"/>
    <w:basedOn w:val="Normal"/>
    <w:uiPriority w:val="5"/>
    <w:qFormat/>
    <w:rsid w:val="00C263E3"/>
    <w:pPr>
      <w:shd w:val="clear" w:color="auto" w:fill="D9D9D9" w:themeFill="background1" w:themeFillShade="D9"/>
      <w:spacing w:before="60" w:after="60"/>
      <w:ind w:left="360"/>
      <w:contextualSpacing/>
    </w:pPr>
    <w:rPr>
      <w:rFonts w:ascii="Courier New" w:eastAsia="MS Mincho" w:hAnsi="Courier New"/>
      <w:noProof/>
      <w:sz w:val="18"/>
      <w:lang w:eastAsia="ja-JP"/>
    </w:rPr>
  </w:style>
  <w:style w:type="table" w:styleId="ColorfulGrid">
    <w:name w:val="Colorful Grid"/>
    <w:basedOn w:val="TableNormal"/>
    <w:uiPriority w:val="73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63E3"/>
    <w:rPr>
      <w:rFonts w:ascii="Calibri" w:hAnsi="Calibri"/>
      <w:szCs w:val="24"/>
      <w:lang w:bidi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3E3"/>
    <w:rPr>
      <w:rFonts w:ascii="Calibri" w:hAnsi="Calibri"/>
      <w:b/>
      <w:bCs/>
      <w:szCs w:val="24"/>
      <w:lang w:bidi="ar-SA"/>
    </w:rPr>
  </w:style>
  <w:style w:type="table" w:styleId="DarkList">
    <w:name w:val="Dark List"/>
    <w:basedOn w:val="TableNormal"/>
    <w:uiPriority w:val="70"/>
    <w:rsid w:val="00C263E3"/>
    <w:rPr>
      <w:rFonts w:asciiTheme="minorHAnsi" w:eastAsiaTheme="minorHAnsi" w:hAnsiTheme="minorHAnsi" w:cstheme="minorBidi"/>
      <w:color w:val="FFFFFF" w:themeColor="background1"/>
      <w:sz w:val="22"/>
      <w:szCs w:val="22"/>
      <w:lang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263E3"/>
    <w:rPr>
      <w:rFonts w:asciiTheme="minorHAnsi" w:eastAsiaTheme="minorHAnsi" w:hAnsiTheme="minorHAnsi" w:cstheme="minorBidi"/>
      <w:color w:val="FFFFFF" w:themeColor="background1"/>
      <w:sz w:val="22"/>
      <w:szCs w:val="22"/>
      <w:lang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263E3"/>
    <w:rPr>
      <w:rFonts w:asciiTheme="minorHAnsi" w:eastAsiaTheme="minorHAnsi" w:hAnsiTheme="minorHAnsi" w:cstheme="minorBidi"/>
      <w:color w:val="FFFFFF" w:themeColor="background1"/>
      <w:sz w:val="22"/>
      <w:szCs w:val="22"/>
      <w:lang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263E3"/>
    <w:rPr>
      <w:rFonts w:asciiTheme="minorHAnsi" w:eastAsiaTheme="minorHAnsi" w:hAnsiTheme="minorHAnsi" w:cstheme="minorBidi"/>
      <w:color w:val="FFFFFF" w:themeColor="background1"/>
      <w:sz w:val="22"/>
      <w:szCs w:val="22"/>
      <w:lang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263E3"/>
    <w:rPr>
      <w:rFonts w:asciiTheme="minorHAnsi" w:eastAsiaTheme="minorHAnsi" w:hAnsiTheme="minorHAnsi" w:cstheme="minorBidi"/>
      <w:color w:val="FFFFFF" w:themeColor="background1"/>
      <w:sz w:val="22"/>
      <w:szCs w:val="22"/>
      <w:lang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263E3"/>
    <w:rPr>
      <w:rFonts w:asciiTheme="minorHAnsi" w:eastAsiaTheme="minorHAnsi" w:hAnsiTheme="minorHAnsi" w:cstheme="minorBidi"/>
      <w:color w:val="FFFFFF" w:themeColor="background1"/>
      <w:sz w:val="22"/>
      <w:szCs w:val="22"/>
      <w:lang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263E3"/>
    <w:rPr>
      <w:rFonts w:asciiTheme="minorHAnsi" w:eastAsiaTheme="minorHAnsi" w:hAnsiTheme="minorHAnsi" w:cstheme="minorBidi"/>
      <w:color w:val="FFFFFF" w:themeColor="background1"/>
      <w:sz w:val="22"/>
      <w:szCs w:val="22"/>
      <w:lang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unhideWhenUsed/>
    <w:rsid w:val="00C263E3"/>
  </w:style>
  <w:style w:type="character" w:customStyle="1" w:styleId="DateChar">
    <w:name w:val="Date Char"/>
    <w:basedOn w:val="DefaultParagraphFont"/>
    <w:link w:val="Date"/>
    <w:uiPriority w:val="99"/>
    <w:rsid w:val="00C263E3"/>
    <w:rPr>
      <w:rFonts w:ascii="Calibri" w:hAnsi="Calibri"/>
      <w:szCs w:val="24"/>
      <w:lang w:bidi="ar-S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263E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263E3"/>
    <w:rPr>
      <w:rFonts w:ascii="Tahoma" w:hAnsi="Tahoma" w:cs="Tahoma"/>
      <w:sz w:val="16"/>
      <w:szCs w:val="16"/>
      <w:lang w:bidi="ar-SA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263E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263E3"/>
    <w:rPr>
      <w:rFonts w:ascii="Calibri" w:hAnsi="Calibri"/>
      <w:szCs w:val="24"/>
      <w:lang w:bidi="ar-SA"/>
    </w:rPr>
  </w:style>
  <w:style w:type="character" w:styleId="Emphasis">
    <w:name w:val="Emphasis"/>
    <w:basedOn w:val="DefaultParagraphFont"/>
    <w:uiPriority w:val="20"/>
    <w:qFormat/>
    <w:rsid w:val="00C263E3"/>
    <w:rPr>
      <w:b/>
      <w:i w:val="0"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263E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C263E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C263E3"/>
    <w:rPr>
      <w:rFonts w:asciiTheme="majorHAnsi" w:eastAsiaTheme="majorEastAsia" w:hAnsiTheme="majorHAnsi" w:cstheme="majorBidi"/>
    </w:rPr>
  </w:style>
  <w:style w:type="numbering" w:customStyle="1" w:styleId="Headings">
    <w:name w:val="Headings"/>
    <w:uiPriority w:val="99"/>
    <w:rsid w:val="00C263E3"/>
    <w:pPr>
      <w:numPr>
        <w:numId w:val="4"/>
      </w:numPr>
    </w:pPr>
  </w:style>
  <w:style w:type="character" w:styleId="HTMLAcronym">
    <w:name w:val="HTML Acronym"/>
    <w:basedOn w:val="DefaultParagraphFont"/>
    <w:uiPriority w:val="99"/>
    <w:semiHidden/>
    <w:unhideWhenUsed/>
    <w:rsid w:val="00C263E3"/>
  </w:style>
  <w:style w:type="paragraph" w:styleId="HTMLAddress">
    <w:name w:val="HTML Address"/>
    <w:basedOn w:val="Normal"/>
    <w:link w:val="HTMLAddressChar"/>
    <w:uiPriority w:val="99"/>
    <w:semiHidden/>
    <w:unhideWhenUsed/>
    <w:rsid w:val="00C263E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263E3"/>
    <w:rPr>
      <w:rFonts w:ascii="Calibri" w:hAnsi="Calibri"/>
      <w:i/>
      <w:iCs/>
      <w:szCs w:val="24"/>
      <w:lang w:bidi="ar-SA"/>
    </w:rPr>
  </w:style>
  <w:style w:type="character" w:styleId="HTMLCite">
    <w:name w:val="HTML Cite"/>
    <w:basedOn w:val="DefaultParagraphFont"/>
    <w:uiPriority w:val="99"/>
    <w:semiHidden/>
    <w:unhideWhenUsed/>
    <w:rsid w:val="00C263E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263E3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263E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263E3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3E3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3E3"/>
    <w:rPr>
      <w:rFonts w:ascii="Consolas" w:hAnsi="Consolas" w:cs="Consolas"/>
      <w:szCs w:val="24"/>
      <w:lang w:bidi="ar-SA"/>
    </w:rPr>
  </w:style>
  <w:style w:type="character" w:styleId="HTMLSample">
    <w:name w:val="HTML Sample"/>
    <w:basedOn w:val="DefaultParagraphFont"/>
    <w:uiPriority w:val="99"/>
    <w:semiHidden/>
    <w:unhideWhenUsed/>
    <w:rsid w:val="00C263E3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263E3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263E3"/>
    <w:rPr>
      <w:i/>
      <w:iCs/>
    </w:rPr>
  </w:style>
  <w:style w:type="paragraph" w:styleId="Index1">
    <w:name w:val="index 1"/>
    <w:basedOn w:val="Normal"/>
    <w:next w:val="Normal"/>
    <w:uiPriority w:val="99"/>
    <w:semiHidden/>
    <w:unhideWhenUsed/>
    <w:rsid w:val="00C263E3"/>
    <w:pPr>
      <w:ind w:left="180" w:hanging="180"/>
    </w:pPr>
  </w:style>
  <w:style w:type="paragraph" w:styleId="Index2">
    <w:name w:val="index 2"/>
    <w:basedOn w:val="Normal"/>
    <w:next w:val="Normal"/>
    <w:uiPriority w:val="99"/>
    <w:semiHidden/>
    <w:unhideWhenUsed/>
    <w:rsid w:val="00C263E3"/>
    <w:pPr>
      <w:ind w:left="360" w:hanging="180"/>
    </w:pPr>
  </w:style>
  <w:style w:type="paragraph" w:styleId="Index3">
    <w:name w:val="index 3"/>
    <w:basedOn w:val="Normal"/>
    <w:next w:val="Normal"/>
    <w:uiPriority w:val="99"/>
    <w:semiHidden/>
    <w:unhideWhenUsed/>
    <w:rsid w:val="00C263E3"/>
    <w:pPr>
      <w:ind w:left="540" w:hanging="180"/>
    </w:pPr>
  </w:style>
  <w:style w:type="paragraph" w:styleId="Index4">
    <w:name w:val="index 4"/>
    <w:basedOn w:val="Normal"/>
    <w:next w:val="Normal"/>
    <w:uiPriority w:val="99"/>
    <w:semiHidden/>
    <w:unhideWhenUsed/>
    <w:rsid w:val="00C263E3"/>
    <w:pPr>
      <w:ind w:left="720" w:hanging="180"/>
    </w:pPr>
  </w:style>
  <w:style w:type="paragraph" w:styleId="Index5">
    <w:name w:val="index 5"/>
    <w:basedOn w:val="Normal"/>
    <w:next w:val="Normal"/>
    <w:uiPriority w:val="99"/>
    <w:semiHidden/>
    <w:unhideWhenUsed/>
    <w:rsid w:val="00C263E3"/>
    <w:pPr>
      <w:ind w:left="900" w:hanging="180"/>
    </w:pPr>
  </w:style>
  <w:style w:type="paragraph" w:styleId="Index6">
    <w:name w:val="index 6"/>
    <w:basedOn w:val="Normal"/>
    <w:next w:val="Normal"/>
    <w:uiPriority w:val="99"/>
    <w:semiHidden/>
    <w:unhideWhenUsed/>
    <w:rsid w:val="00C263E3"/>
    <w:pPr>
      <w:ind w:left="1080" w:hanging="180"/>
    </w:pPr>
  </w:style>
  <w:style w:type="paragraph" w:styleId="Index7">
    <w:name w:val="index 7"/>
    <w:basedOn w:val="Normal"/>
    <w:next w:val="Normal"/>
    <w:uiPriority w:val="99"/>
    <w:semiHidden/>
    <w:unhideWhenUsed/>
    <w:rsid w:val="00C263E3"/>
    <w:pPr>
      <w:ind w:left="1260" w:hanging="180"/>
    </w:pPr>
  </w:style>
  <w:style w:type="paragraph" w:styleId="Index8">
    <w:name w:val="index 8"/>
    <w:basedOn w:val="Normal"/>
    <w:next w:val="Normal"/>
    <w:uiPriority w:val="99"/>
    <w:semiHidden/>
    <w:unhideWhenUsed/>
    <w:rsid w:val="00C263E3"/>
    <w:pPr>
      <w:ind w:left="1440" w:hanging="180"/>
    </w:pPr>
  </w:style>
  <w:style w:type="paragraph" w:styleId="Index9">
    <w:name w:val="index 9"/>
    <w:basedOn w:val="Normal"/>
    <w:next w:val="Normal"/>
    <w:uiPriority w:val="99"/>
    <w:semiHidden/>
    <w:unhideWhenUsed/>
    <w:rsid w:val="00C263E3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263E3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C263E3"/>
    <w:rPr>
      <w:rFonts w:asciiTheme="minorHAnsi" w:eastAsiaTheme="minorHAnsi" w:hAnsiTheme="minorHAnsi" w:cstheme="minorBidi"/>
      <w:color w:val="000000" w:themeColor="text1" w:themeShade="BF"/>
      <w:sz w:val="22"/>
      <w:szCs w:val="22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263E3"/>
    <w:rPr>
      <w:rFonts w:asciiTheme="minorHAnsi" w:eastAsiaTheme="minorHAnsi" w:hAnsiTheme="minorHAnsi" w:cstheme="minorBidi"/>
      <w:color w:val="365F91" w:themeColor="accent1" w:themeShade="BF"/>
      <w:sz w:val="22"/>
      <w:szCs w:val="22"/>
      <w:lang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263E3"/>
    <w:rPr>
      <w:rFonts w:asciiTheme="minorHAnsi" w:eastAsiaTheme="minorHAnsi" w:hAnsiTheme="minorHAnsi" w:cstheme="minorBidi"/>
      <w:color w:val="943634" w:themeColor="accent2" w:themeShade="BF"/>
      <w:sz w:val="22"/>
      <w:szCs w:val="22"/>
      <w:lang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263E3"/>
    <w:rPr>
      <w:rFonts w:asciiTheme="minorHAnsi" w:eastAsiaTheme="minorHAnsi" w:hAnsiTheme="minorHAnsi" w:cstheme="minorBidi"/>
      <w:color w:val="76923C" w:themeColor="accent3" w:themeShade="BF"/>
      <w:sz w:val="22"/>
      <w:szCs w:val="22"/>
      <w:lang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263E3"/>
    <w:rPr>
      <w:rFonts w:asciiTheme="minorHAnsi" w:eastAsiaTheme="minorHAnsi" w:hAnsiTheme="minorHAnsi" w:cstheme="minorBidi"/>
      <w:color w:val="5F497A" w:themeColor="accent4" w:themeShade="BF"/>
      <w:sz w:val="22"/>
      <w:szCs w:val="22"/>
      <w:lang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263E3"/>
    <w:rPr>
      <w:rFonts w:asciiTheme="minorHAnsi" w:eastAsiaTheme="minorHAnsi" w:hAnsiTheme="minorHAnsi" w:cstheme="minorBidi"/>
      <w:color w:val="31849B" w:themeColor="accent5" w:themeShade="BF"/>
      <w:sz w:val="22"/>
      <w:szCs w:val="22"/>
      <w:lang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263E3"/>
    <w:rPr>
      <w:rFonts w:asciiTheme="minorHAnsi" w:eastAsiaTheme="minorHAnsi" w:hAnsiTheme="minorHAnsi" w:cstheme="minorBidi"/>
      <w:color w:val="E36C0A" w:themeColor="accent6" w:themeShade="BF"/>
      <w:sz w:val="22"/>
      <w:szCs w:val="22"/>
      <w:lang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263E3"/>
  </w:style>
  <w:style w:type="paragraph" w:customStyle="1" w:styleId="Step">
    <w:name w:val="Step"/>
    <w:basedOn w:val="Normal"/>
    <w:qFormat/>
    <w:rsid w:val="00C263E3"/>
    <w:pPr>
      <w:numPr>
        <w:numId w:val="12"/>
      </w:numPr>
      <w:spacing w:before="60" w:after="60"/>
      <w:ind w:left="360"/>
    </w:pPr>
  </w:style>
  <w:style w:type="paragraph" w:styleId="MacroText">
    <w:name w:val="macro"/>
    <w:link w:val="MacroTextChar"/>
    <w:uiPriority w:val="99"/>
    <w:semiHidden/>
    <w:unhideWhenUsed/>
    <w:rsid w:val="00C263E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0" w:lineRule="atLeast"/>
    </w:pPr>
    <w:rPr>
      <w:rFonts w:ascii="Consolas" w:eastAsiaTheme="minorHAnsi" w:hAnsi="Consolas" w:cs="Consolas"/>
      <w:lang w:bidi="ar-SA"/>
      <w14:ligatures w14:val="standardContextual"/>
      <w14:cntxtAlts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263E3"/>
    <w:rPr>
      <w:rFonts w:ascii="Consolas" w:eastAsiaTheme="minorHAnsi" w:hAnsi="Consolas" w:cs="Consolas"/>
      <w:lang w:bidi="ar-SA"/>
      <w14:ligatures w14:val="standardContextual"/>
      <w14:cntxtAlts/>
    </w:rPr>
  </w:style>
  <w:style w:type="table" w:styleId="MediumGrid1">
    <w:name w:val="Medium Grid 1"/>
    <w:basedOn w:val="TableNormal"/>
    <w:uiPriority w:val="67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263E3"/>
    <w:rPr>
      <w:rFonts w:asciiTheme="minorHAnsi" w:eastAsiaTheme="minorHAnsi" w:hAnsiTheme="minorHAnsi" w:cstheme="min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263E3"/>
    <w:rPr>
      <w:rFonts w:asciiTheme="majorHAnsi" w:eastAsiaTheme="majorEastAsia" w:hAnsiTheme="majorHAnsi" w:cstheme="majorBidi"/>
      <w:color w:val="000000" w:themeColor="text1"/>
      <w:sz w:val="22"/>
      <w:szCs w:val="22"/>
      <w:lang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263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263E3"/>
    <w:rPr>
      <w:rFonts w:asciiTheme="majorHAnsi" w:eastAsiaTheme="majorEastAsia" w:hAnsiTheme="majorHAnsi" w:cstheme="majorBidi"/>
      <w:sz w:val="24"/>
      <w:szCs w:val="24"/>
      <w:shd w:val="pct20" w:color="auto" w:fill="auto"/>
      <w:lang w:bidi="ar-SA"/>
    </w:rPr>
  </w:style>
  <w:style w:type="paragraph" w:styleId="NormalIndent">
    <w:name w:val="Normal Indent"/>
    <w:basedOn w:val="Normal"/>
    <w:uiPriority w:val="99"/>
    <w:semiHidden/>
    <w:unhideWhenUsed/>
    <w:rsid w:val="00C263E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263E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263E3"/>
    <w:rPr>
      <w:rFonts w:ascii="Calibri" w:hAnsi="Calibri"/>
      <w:szCs w:val="24"/>
      <w:lang w:bidi="ar-SA"/>
    </w:rPr>
  </w:style>
  <w:style w:type="paragraph" w:customStyle="1" w:styleId="NumberedHeading4">
    <w:name w:val="Numbered Heading 4"/>
    <w:basedOn w:val="Heading4"/>
    <w:next w:val="Normal"/>
    <w:uiPriority w:val="3"/>
    <w:semiHidden/>
    <w:unhideWhenUsed/>
    <w:qFormat/>
    <w:rsid w:val="00C263E3"/>
    <w:pPr>
      <w:numPr>
        <w:ilvl w:val="3"/>
        <w:numId w:val="9"/>
      </w:numPr>
    </w:pPr>
  </w:style>
  <w:style w:type="paragraph" w:customStyle="1" w:styleId="NumberedHeading5">
    <w:name w:val="Numbered Heading 5"/>
    <w:basedOn w:val="Heading5"/>
    <w:next w:val="Normal"/>
    <w:uiPriority w:val="3"/>
    <w:semiHidden/>
    <w:unhideWhenUsed/>
    <w:qFormat/>
    <w:rsid w:val="00C263E3"/>
    <w:pPr>
      <w:numPr>
        <w:ilvl w:val="4"/>
        <w:numId w:val="9"/>
      </w:numPr>
    </w:pPr>
  </w:style>
  <w:style w:type="paragraph" w:customStyle="1" w:styleId="NumberedHeading6">
    <w:name w:val="Numbered Heading 6"/>
    <w:basedOn w:val="Heading6"/>
    <w:next w:val="Normal"/>
    <w:uiPriority w:val="3"/>
    <w:semiHidden/>
    <w:unhideWhenUsed/>
    <w:qFormat/>
    <w:rsid w:val="00C263E3"/>
    <w:pPr>
      <w:numPr>
        <w:ilvl w:val="5"/>
        <w:numId w:val="9"/>
      </w:numPr>
    </w:pPr>
  </w:style>
  <w:style w:type="numbering" w:customStyle="1" w:styleId="NumberedHeadings">
    <w:name w:val="Numbered Headings"/>
    <w:uiPriority w:val="99"/>
    <w:rsid w:val="00C263E3"/>
    <w:pPr>
      <w:numPr>
        <w:numId w:val="9"/>
      </w:numPr>
    </w:pPr>
  </w:style>
  <w:style w:type="numbering" w:customStyle="1" w:styleId="NumberedList">
    <w:name w:val="Numbered List"/>
    <w:uiPriority w:val="99"/>
    <w:rsid w:val="00C263E3"/>
    <w:pPr>
      <w:numPr>
        <w:numId w:val="8"/>
      </w:numPr>
    </w:pPr>
  </w:style>
  <w:style w:type="character" w:styleId="PlaceholderText">
    <w:name w:val="Placeholder Text"/>
    <w:basedOn w:val="DefaultParagraphFont"/>
    <w:uiPriority w:val="99"/>
    <w:semiHidden/>
    <w:rsid w:val="00C263E3"/>
    <w:rPr>
      <w:color w:val="808080"/>
    </w:rPr>
  </w:style>
  <w:style w:type="numbering" w:customStyle="1" w:styleId="PlainList">
    <w:name w:val="Plain List"/>
    <w:uiPriority w:val="99"/>
    <w:rsid w:val="00C263E3"/>
    <w:pPr>
      <w:numPr>
        <w:numId w:val="7"/>
      </w:numPr>
    </w:pPr>
  </w:style>
  <w:style w:type="paragraph" w:styleId="PlainText">
    <w:name w:val="Plain Text"/>
    <w:basedOn w:val="Normal"/>
    <w:link w:val="PlainTextChar"/>
    <w:uiPriority w:val="99"/>
    <w:semiHidden/>
    <w:unhideWhenUsed/>
    <w:rsid w:val="00C263E3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263E3"/>
    <w:rPr>
      <w:rFonts w:ascii="Consolas" w:hAnsi="Consolas" w:cs="Consolas"/>
      <w:sz w:val="21"/>
      <w:szCs w:val="21"/>
      <w:lang w:bidi="ar-SA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C263E3"/>
  </w:style>
  <w:style w:type="character" w:customStyle="1" w:styleId="SalutationChar">
    <w:name w:val="Salutation Char"/>
    <w:basedOn w:val="DefaultParagraphFont"/>
    <w:link w:val="Salutation"/>
    <w:uiPriority w:val="99"/>
    <w:rsid w:val="00C263E3"/>
    <w:rPr>
      <w:rFonts w:ascii="Calibri" w:hAnsi="Calibri"/>
      <w:szCs w:val="24"/>
      <w:lang w:bidi="ar-SA"/>
    </w:rPr>
  </w:style>
  <w:style w:type="paragraph" w:styleId="Signature">
    <w:name w:val="Signature"/>
    <w:basedOn w:val="Normal"/>
    <w:link w:val="SignatureChar"/>
    <w:uiPriority w:val="99"/>
    <w:semiHidden/>
    <w:unhideWhenUsed/>
    <w:rsid w:val="00C263E3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263E3"/>
    <w:rPr>
      <w:rFonts w:ascii="Calibri" w:hAnsi="Calibri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C263E3"/>
    <w:rPr>
      <w:b/>
      <w:bCs/>
    </w:rPr>
  </w:style>
  <w:style w:type="paragraph" w:styleId="Title">
    <w:name w:val="Title"/>
    <w:basedOn w:val="Heading1"/>
    <w:next w:val="Subtitle"/>
    <w:link w:val="TitleChar"/>
    <w:uiPriority w:val="10"/>
    <w:qFormat/>
    <w:rsid w:val="00C263E3"/>
    <w:pPr>
      <w:numPr>
        <w:numId w:val="0"/>
      </w:numPr>
      <w:spacing w:before="1710" w:after="810"/>
      <w:outlineLvl w:val="9"/>
    </w:pPr>
    <w:rPr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63E3"/>
    <w:rPr>
      <w:rFonts w:ascii="Calibri" w:eastAsiaTheme="majorEastAsia" w:hAnsi="Calibri" w:cstheme="majorBidi"/>
      <w:b/>
      <w:bCs/>
      <w:color w:val="0076BF"/>
      <w:spacing w:val="5"/>
      <w:kern w:val="28"/>
      <w:sz w:val="84"/>
      <w:szCs w:val="52"/>
      <w:lang w:bidi="ar-SA"/>
    </w:rPr>
  </w:style>
  <w:style w:type="paragraph" w:styleId="Subtitle">
    <w:name w:val="Subtitle"/>
    <w:basedOn w:val="Title"/>
    <w:next w:val="Normal"/>
    <w:link w:val="SubtitleChar"/>
    <w:uiPriority w:val="11"/>
    <w:qFormat/>
    <w:rsid w:val="00C263E3"/>
    <w:pPr>
      <w:spacing w:before="0" w:line="360" w:lineRule="exact"/>
    </w:pPr>
    <w:rPr>
      <w:iCs/>
      <w:color w:val="auto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263E3"/>
    <w:rPr>
      <w:rFonts w:ascii="Calibri" w:eastAsiaTheme="majorEastAsia" w:hAnsi="Calibri" w:cstheme="majorBidi"/>
      <w:b/>
      <w:bCs/>
      <w:iCs/>
      <w:spacing w:val="15"/>
      <w:kern w:val="28"/>
      <w:sz w:val="32"/>
      <w:szCs w:val="24"/>
      <w:lang w:bidi="ar-SA"/>
    </w:rPr>
  </w:style>
  <w:style w:type="table" w:styleId="Table3Deffects1">
    <w:name w:val="Table 3D effects 1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color w:val="000080"/>
      <w:sz w:val="22"/>
      <w:szCs w:val="22"/>
      <w:lang w:bidi="ar-S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color w:val="FFFFFF"/>
      <w:sz w:val="22"/>
      <w:szCs w:val="22"/>
      <w:lang w:bidi="ar-SA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b/>
      <w:bCs/>
      <w:sz w:val="22"/>
      <w:szCs w:val="22"/>
      <w:lang w:bidi="ar-SA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b/>
      <w:bCs/>
      <w:sz w:val="22"/>
      <w:szCs w:val="22"/>
      <w:lang w:bidi="ar-SA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b/>
      <w:bCs/>
      <w:sz w:val="22"/>
      <w:szCs w:val="22"/>
      <w:lang w:bidi="ar-SA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b/>
      <w:bCs/>
      <w:sz w:val="22"/>
      <w:szCs w:val="22"/>
      <w:lang w:bidi="ar-S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er">
    <w:name w:val="Table Header"/>
    <w:basedOn w:val="Normal"/>
    <w:uiPriority w:val="99"/>
    <w:qFormat/>
    <w:rsid w:val="00C263E3"/>
    <w:pPr>
      <w:keepNext/>
      <w:spacing w:before="90" w:after="90" w:line="180" w:lineRule="exact"/>
    </w:pPr>
    <w:rPr>
      <w:rFonts w:asciiTheme="minorHAnsi" w:eastAsiaTheme="minorHAnsi" w:hAnsiTheme="minorHAnsi" w:cstheme="minorBidi"/>
      <w:b/>
      <w:color w:val="FFFFFF" w:themeColor="background1"/>
      <w:sz w:val="22"/>
      <w:szCs w:val="22"/>
    </w:rPr>
  </w:style>
  <w:style w:type="table" w:styleId="TableList1">
    <w:name w:val="Table List 1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263E3"/>
    <w:pPr>
      <w:ind w:left="180" w:hanging="180"/>
    </w:pPr>
  </w:style>
  <w:style w:type="table" w:styleId="TableProfessional">
    <w:name w:val="Table Professional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ext">
    <w:name w:val="Table Text"/>
    <w:basedOn w:val="Normal"/>
    <w:uiPriority w:val="99"/>
    <w:qFormat/>
    <w:rsid w:val="00C263E3"/>
    <w:pPr>
      <w:spacing w:before="60" w:after="60"/>
    </w:pPr>
    <w:rPr>
      <w:rFonts w:eastAsiaTheme="minorHAnsi" w:cstheme="minorBidi"/>
      <w:szCs w:val="22"/>
    </w:rPr>
  </w:style>
  <w:style w:type="table" w:styleId="TableTheme">
    <w:name w:val="Table Theme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263E3"/>
    <w:pPr>
      <w:spacing w:after="270" w:line="270" w:lineRule="atLeast"/>
    </w:pPr>
    <w:rPr>
      <w:rFonts w:asciiTheme="minorHAnsi" w:eastAsiaTheme="minorHAnsi" w:hAnsiTheme="minorHAnsi" w:cstheme="minorBidi"/>
      <w:sz w:val="22"/>
      <w:szCs w:val="22"/>
      <w:lang w:bidi="ar-SA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263E3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4">
    <w:name w:val="toc 4"/>
    <w:basedOn w:val="Normal"/>
    <w:next w:val="Normal"/>
    <w:uiPriority w:val="39"/>
    <w:semiHidden/>
    <w:unhideWhenUsed/>
    <w:rsid w:val="00C263E3"/>
    <w:pPr>
      <w:spacing w:after="100"/>
      <w:ind w:left="540"/>
    </w:pPr>
  </w:style>
  <w:style w:type="paragraph" w:styleId="TOC5">
    <w:name w:val="toc 5"/>
    <w:basedOn w:val="Normal"/>
    <w:next w:val="Normal"/>
    <w:uiPriority w:val="39"/>
    <w:semiHidden/>
    <w:unhideWhenUsed/>
    <w:rsid w:val="00C263E3"/>
    <w:pPr>
      <w:spacing w:after="100"/>
      <w:ind w:left="720"/>
    </w:pPr>
  </w:style>
  <w:style w:type="paragraph" w:styleId="TOC6">
    <w:name w:val="toc 6"/>
    <w:basedOn w:val="Normal"/>
    <w:next w:val="Normal"/>
    <w:uiPriority w:val="39"/>
    <w:semiHidden/>
    <w:unhideWhenUsed/>
    <w:rsid w:val="00C263E3"/>
    <w:pPr>
      <w:spacing w:after="100"/>
      <w:ind w:left="900"/>
    </w:pPr>
  </w:style>
  <w:style w:type="paragraph" w:styleId="TOC7">
    <w:name w:val="toc 7"/>
    <w:basedOn w:val="Normal"/>
    <w:next w:val="Normal"/>
    <w:uiPriority w:val="39"/>
    <w:semiHidden/>
    <w:unhideWhenUsed/>
    <w:rsid w:val="00C263E3"/>
    <w:pPr>
      <w:spacing w:after="100"/>
      <w:ind w:left="1080"/>
    </w:pPr>
  </w:style>
  <w:style w:type="paragraph" w:styleId="TOC8">
    <w:name w:val="toc 8"/>
    <w:basedOn w:val="Normal"/>
    <w:next w:val="Normal"/>
    <w:uiPriority w:val="39"/>
    <w:semiHidden/>
    <w:unhideWhenUsed/>
    <w:rsid w:val="00C263E3"/>
    <w:pPr>
      <w:spacing w:after="100"/>
      <w:ind w:left="1260"/>
    </w:pPr>
  </w:style>
  <w:style w:type="paragraph" w:styleId="TOC9">
    <w:name w:val="toc 9"/>
    <w:basedOn w:val="Normal"/>
    <w:next w:val="Normal"/>
    <w:uiPriority w:val="39"/>
    <w:semiHidden/>
    <w:unhideWhenUsed/>
    <w:rsid w:val="00C263E3"/>
    <w:pPr>
      <w:spacing w:after="100"/>
      <w:ind w:left="1440"/>
    </w:pPr>
  </w:style>
  <w:style w:type="paragraph" w:customStyle="1" w:styleId="TableBullet">
    <w:name w:val="Table Bullet"/>
    <w:basedOn w:val="TableText"/>
    <w:qFormat/>
    <w:rsid w:val="00C263E3"/>
    <w:pPr>
      <w:numPr>
        <w:numId w:val="10"/>
      </w:numPr>
      <w:spacing w:before="40" w:after="40"/>
    </w:pPr>
  </w:style>
  <w:style w:type="paragraph" w:customStyle="1" w:styleId="Text">
    <w:name w:val="Text"/>
    <w:basedOn w:val="Normal"/>
    <w:qFormat/>
    <w:rsid w:val="00C263E3"/>
    <w:pPr>
      <w:spacing w:before="60" w:after="60"/>
    </w:pPr>
  </w:style>
  <w:style w:type="paragraph" w:customStyle="1" w:styleId="StepBullet">
    <w:name w:val="Step Bullet"/>
    <w:basedOn w:val="Normal"/>
    <w:qFormat/>
    <w:rsid w:val="00C263E3"/>
    <w:pPr>
      <w:numPr>
        <w:numId w:val="11"/>
      </w:numPr>
      <w:spacing w:before="60" w:after="60"/>
      <w:ind w:left="720"/>
    </w:pPr>
  </w:style>
  <w:style w:type="paragraph" w:customStyle="1" w:styleId="StepContinue">
    <w:name w:val="Step Continue"/>
    <w:basedOn w:val="Normal"/>
    <w:qFormat/>
    <w:rsid w:val="00C263E3"/>
    <w:pPr>
      <w:spacing w:before="60" w:after="60"/>
      <w:ind w:left="360"/>
    </w:pPr>
  </w:style>
  <w:style w:type="table" w:customStyle="1" w:styleId="PhilipsHSDP">
    <w:name w:val="PhilipsHSDP"/>
    <w:basedOn w:val="TableNormal"/>
    <w:uiPriority w:val="99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</w:tblPr>
    <w:trPr>
      <w:cantSplit/>
    </w:trPr>
    <w:tblStylePr w:type="firstRow">
      <w:pPr>
        <w:jc w:val="left"/>
      </w:pPr>
      <w:tblPr/>
      <w:trPr>
        <w:cantSplit/>
        <w:tblHeader/>
      </w:trPr>
      <w:tcPr>
        <w:shd w:val="clear" w:color="auto" w:fill="0076BF"/>
        <w:vAlign w:val="bottom"/>
      </w:tcPr>
    </w:tblStylePr>
    <w:tblStylePr w:type="band2Horz">
      <w:tblPr/>
      <w:tcPr>
        <w:shd w:val="clear" w:color="auto" w:fill="B3E2FF"/>
      </w:tcPr>
    </w:tblStylePr>
  </w:style>
  <w:style w:type="table" w:styleId="PlainTable1">
    <w:name w:val="Plain Table 1"/>
    <w:basedOn w:val="TableNormal"/>
    <w:uiPriority w:val="41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ullet">
    <w:name w:val="Bullet"/>
    <w:basedOn w:val="Normal"/>
    <w:qFormat/>
    <w:rsid w:val="00C263E3"/>
    <w:pPr>
      <w:numPr>
        <w:numId w:val="14"/>
      </w:numPr>
      <w:spacing w:before="60" w:after="60"/>
      <w:ind w:left="360"/>
    </w:pPr>
  </w:style>
  <w:style w:type="paragraph" w:customStyle="1" w:styleId="Bullet2">
    <w:name w:val="Bullet 2"/>
    <w:basedOn w:val="Normal"/>
    <w:qFormat/>
    <w:rsid w:val="00C263E3"/>
    <w:pPr>
      <w:numPr>
        <w:numId w:val="13"/>
      </w:numPr>
      <w:spacing w:before="60" w:after="60"/>
    </w:pPr>
  </w:style>
  <w:style w:type="paragraph" w:customStyle="1" w:styleId="BulletContinue2">
    <w:name w:val="Bullet Continue 2"/>
    <w:basedOn w:val="Normal"/>
    <w:qFormat/>
    <w:rsid w:val="00C263E3"/>
    <w:pPr>
      <w:spacing w:before="60" w:after="60"/>
      <w:ind w:left="720"/>
    </w:pPr>
  </w:style>
  <w:style w:type="paragraph" w:customStyle="1" w:styleId="BulletContinue">
    <w:name w:val="Bullet Continue"/>
    <w:basedOn w:val="Normal"/>
    <w:qFormat/>
    <w:rsid w:val="00C263E3"/>
    <w:pPr>
      <w:ind w:left="360"/>
    </w:pPr>
  </w:style>
  <w:style w:type="table" w:styleId="GridTable4-Accent3">
    <w:name w:val="Grid Table 4 Accent 3"/>
    <w:basedOn w:val="TableNormal"/>
    <w:uiPriority w:val="49"/>
    <w:rsid w:val="00C263E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Revision">
    <w:name w:val="Revision"/>
    <w:hidden/>
    <w:uiPriority w:val="99"/>
    <w:semiHidden/>
    <w:rsid w:val="00822C3D"/>
    <w:rPr>
      <w:rFonts w:ascii="Calibri" w:hAnsi="Calibri"/>
      <w:szCs w:val="24"/>
      <w:lang w:bidi="ar-SA"/>
    </w:rPr>
  </w:style>
  <w:style w:type="table" w:customStyle="1" w:styleId="GridTable4-Accent51">
    <w:name w:val="Grid Table 4 - Accent 51"/>
    <w:basedOn w:val="TableNormal"/>
    <w:uiPriority w:val="49"/>
    <w:rsid w:val="00870E73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  <w:color w:val="FFFFFF" w:themeColor="background1"/>
      </w:rPr>
    </w:tblStylePr>
    <w:tblStylePr w:type="lastCol">
      <w:rPr>
        <w:b/>
        <w:bCs/>
        <w:color w:val="FFFFFF" w:themeColor="background1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PhilipsHSDP1">
    <w:name w:val="PhilipsHSDP1"/>
    <w:basedOn w:val="TableNormal"/>
    <w:uiPriority w:val="99"/>
    <w:rsid w:val="00B96E1D"/>
    <w:rPr>
      <w:rFonts w:ascii="Calibri" w:eastAsia="Calibri" w:hAnsi="Calibri"/>
      <w:sz w:val="22"/>
      <w:szCs w:val="22"/>
      <w:lang w:bidi="ar-SA"/>
    </w:rPr>
    <w:tblPr>
      <w:tblStyleRowBandSize w:val="1"/>
    </w:tblPr>
    <w:trPr>
      <w:cantSplit/>
    </w:trPr>
    <w:tcPr>
      <w:shd w:val="clear" w:color="auto" w:fill="auto"/>
    </w:tcPr>
    <w:tblStylePr w:type="firstRow">
      <w:pPr>
        <w:jc w:val="left"/>
      </w:pPr>
      <w:tblPr/>
      <w:trPr>
        <w:tblHeader/>
      </w:trPr>
      <w:tcPr>
        <w:shd w:val="clear" w:color="auto" w:fill="0076BF"/>
        <w:vAlign w:val="bottom"/>
      </w:tcPr>
    </w:tblStylePr>
    <w:tblStylePr w:type="band2Horz">
      <w:tblPr/>
      <w:tcPr>
        <w:shd w:val="clear" w:color="auto" w:fill="B3E2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7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70960">
          <w:marLeft w:val="0"/>
          <w:marRight w:val="9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03">
          <w:marLeft w:val="0"/>
          <w:marRight w:val="9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0463">
          <w:marLeft w:val="0"/>
          <w:marRight w:val="9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10214001\Documents\Custom%20Office%20Templates\HealthSuiteKnownIssues-template201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50C06E389969479BC2C8E01102AB47" ma:contentTypeVersion="2" ma:contentTypeDescription="Create a new document." ma:contentTypeScope="" ma:versionID="4bcce5d33bf1a48f1317b8b714f52fd1">
  <xsd:schema xmlns:xsd="http://www.w3.org/2001/XMLSchema" xmlns:xs="http://www.w3.org/2001/XMLSchema" xmlns:p="http://schemas.microsoft.com/office/2006/metadata/properties" xmlns:ns2="f66e3593-3515-4d6c-b9be-8c71da67b337" targetNamespace="http://schemas.microsoft.com/office/2006/metadata/properties" ma:root="true" ma:fieldsID="ed8d3a152b6f44227e7d4457d3fff0fb" ns2:_="">
    <xsd:import namespace="f66e3593-3515-4d6c-b9be-8c71da67b33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e3593-3515-4d6c-b9be-8c71da67b33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_dlc_DocId xmlns="f66e3593-3515-4d6c-b9be-8c71da67b337">CKRMYK3WZCCM-9-7491</_dlc_DocId>
    <_dlc_DocIdUrl xmlns="f66e3593-3515-4d6c-b9be-8c71da67b337">
      <Url>https://share.philips.com/sites/STS20140515180004/Development/_layouts/15/DocIdRedir.aspx?ID=CKRMYK3WZCCM-9-7491</Url>
      <Description>CKRMYK3WZCCM-9-7491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3D565EA-3562-447A-8E3B-EC667AC90F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B5D8C8-4922-479A-A693-74AD4F2B58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e3593-3515-4d6c-b9be-8c71da67b3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6AEB4B-0322-4888-B8B4-707DDC25AF24}">
  <ds:schemaRefs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f66e3593-3515-4d6c-b9be-8c71da67b337"/>
    <ds:schemaRef ds:uri="http://purl.org/dc/terms/"/>
    <ds:schemaRef ds:uri="http://schemas.openxmlformats.org/package/2006/metadata/core-properties"/>
    <ds:schemaRef ds:uri="http://purl.org/dc/dcmitype/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F0AF6122-A592-41C0-B2D0-949AF463326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098A376-D652-4AD8-920C-D3F1C953E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HealthSuiteKnownIssues-template2016.dotx</Template>
  <TotalTime>4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HSDP-257434-2.0.0.0-Foundation IAM-Release Notes</vt:lpstr>
    </vt:vector>
  </TitlesOfParts>
  <Company>Adac Laboratories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HSDP-257434-2.0.0.0-Foundation IAM-Release Notes</dc:title>
  <dc:subject/>
  <dc:creator>John Allison</dc:creator>
  <cp:keywords/>
  <dc:description/>
  <cp:lastModifiedBy>Johnson, Tenille</cp:lastModifiedBy>
  <cp:revision>8</cp:revision>
  <cp:lastPrinted>2017-05-10T21:21:00Z</cp:lastPrinted>
  <dcterms:created xsi:type="dcterms:W3CDTF">2018-01-23T20:32:00Z</dcterms:created>
  <dcterms:modified xsi:type="dcterms:W3CDTF">2018-02-22T14:32:00Z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0x0101009B50C06E389969479BC2C8E01102AB47</vt:lpwstr>
  </property>
  <property fmtid="{D5CDD505-2E9C-101B-9397-08002B2CF9AE}" pid="3" name="Document owner">
    <vt:lpwstr>Danny Even-Chen</vt:lpwstr>
  </property>
  <property fmtid="{D5CDD505-2E9C-101B-9397-08002B2CF9AE}" pid="4" name="Owner">
    <vt:lpwstr>Pierre Heuvelmans</vt:lpwstr>
  </property>
  <property fmtid="{D5CDD505-2E9C-101B-9397-08002B2CF9AE}" pid="5" name="Order">
    <vt:r8>43700</vt:r8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_dlc_DocIdItemGuid">
    <vt:lpwstr>849dc345-6560-4afa-a9cf-ccb35d1911e7</vt:lpwstr>
  </property>
</Properties>
</file>